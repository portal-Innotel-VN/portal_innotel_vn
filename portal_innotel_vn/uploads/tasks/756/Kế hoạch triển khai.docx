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7AA7" w14:textId="78377ACC" w:rsidR="00B94219" w:rsidRPr="0045389C" w:rsidRDefault="000D465E" w:rsidP="00B94219">
      <w:pPr>
        <w:pStyle w:val="Bd-1BodyText1"/>
        <w:pBdr>
          <w:bottom w:val="single" w:sz="18" w:space="5" w:color="000066"/>
        </w:pBdr>
        <w:tabs>
          <w:tab w:val="right" w:pos="9070"/>
        </w:tabs>
        <w:spacing w:after="120"/>
        <w:ind w:left="0" w:right="-43"/>
        <w:jc w:val="left"/>
        <w:rPr>
          <w:rFonts w:cs="Tahoma"/>
          <w:b/>
          <w:color w:val="000066"/>
          <w:spacing w:val="70"/>
          <w:sz w:val="48"/>
          <w:szCs w:val="52"/>
        </w:rPr>
      </w:pPr>
      <w:r>
        <w:rPr>
          <w:noProof/>
        </w:rPr>
        <w:drawing>
          <wp:inline distT="0" distB="0" distL="0" distR="0" wp14:anchorId="036EDCE6" wp14:editId="6313035E">
            <wp:extent cx="1846118" cy="33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4381" cy="33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A78">
        <w:rPr>
          <w:rFonts w:cs="Tahoma"/>
          <w:b/>
          <w:color w:val="000066"/>
          <w:spacing w:val="70"/>
          <w:sz w:val="48"/>
          <w:szCs w:val="52"/>
        </w:rPr>
        <w:t xml:space="preserve"> </w:t>
      </w:r>
    </w:p>
    <w:p w14:paraId="74B509D1" w14:textId="77777777" w:rsidR="00004C52" w:rsidRDefault="00C52D93" w:rsidP="000A3EE1">
      <w:pPr>
        <w:pStyle w:val="FISBody"/>
        <w:jc w:val="center"/>
      </w:pPr>
      <w:r w:rsidRPr="00812D8E">
        <w:rPr>
          <w:rFonts w:asciiTheme="majorHAnsi" w:eastAsiaTheme="majorEastAsia" w:hAnsiTheme="majorHAnsi" w:cstheme="majorBidi"/>
          <w:b/>
          <w:caps/>
          <w:noProof/>
          <w:color w:val="17365D" w:themeColor="text2" w:themeShade="BF"/>
          <w:kern w:val="22"/>
          <w:sz w:val="44"/>
          <w:szCs w:val="28"/>
          <w:lang w:val="en-US"/>
          <w14:ligatures w14:val="standard"/>
        </w:rPr>
        <mc:AlternateContent>
          <mc:Choice Requires="wpg">
            <w:drawing>
              <wp:anchor distT="0" distB="0" distL="114300" distR="114300" simplePos="0" relativeHeight="251374592" behindDoc="0" locked="0" layoutInCell="1" allowOverlap="1" wp14:anchorId="6EC78BD5" wp14:editId="784C6170">
                <wp:simplePos x="0" y="0"/>
                <wp:positionH relativeFrom="page">
                  <wp:posOffset>571666</wp:posOffset>
                </wp:positionH>
                <wp:positionV relativeFrom="margin">
                  <wp:posOffset>-430088</wp:posOffset>
                </wp:positionV>
                <wp:extent cx="228600" cy="9144000"/>
                <wp:effectExtent l="0" t="0" r="9525" b="0"/>
                <wp:wrapNone/>
                <wp:docPr id="9" name="Group 9" title="Decorative sideb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  <a:solidFill>
                          <a:schemeClr val="accent1"/>
                        </a:solidFill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chemeClr val="tx1"/>
                            </a:fgClr>
                            <a:bgClr>
                              <a:schemeClr val="accent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chemeClr val="tx1"/>
                            </a:fgClr>
                            <a:bgClr>
                              <a:srgbClr val="0D8120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61BAC879" id="Group 9" o:spid="_x0000_s1026" alt="Title: Decorative sidebar" style="position:absolute;margin-left:45pt;margin-top:-33.85pt;width:18pt;height:10in;z-index:251374592;mso-width-percent:29;mso-height-percent:909;mso-position-horizontal-relative:page;mso-position-vertical-relative:margin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">
                <v:rect id="Rectangle 14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/cyr0A&#10;AADbAAAADwAAAGRycy9kb3ducmV2LnhtbERPSwrCMBDdC94hjOBGNFVEpBpFBEFB8Atuh2Zsi82k&#10;NlHr7Y0guJvH+850XptCPKlyuWUF/V4EgjixOudUwfm06o5BOI+ssbBMCt7kYD5rNqYYa/viAz2P&#10;PhUhhF2MCjLvy1hKl2Rk0PVsSRy4q60M+gCrVOoKXyHcFHIQRSNpMOfQkGFJy4yS2/FhFHD0KK6b&#10;Ae87dXreX3g33rj7Vql2q15MQHiq/V/8c691mD+E7y/hADn7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X/cyr0AAADbAAAADwAAAAAAAAAAAAAAAACYAgAAZHJzL2Rvd25yZXYu&#10;eG1sUEsFBgAAAAAEAAQA9QAAAIIDAAAAAA==&#10;" fillcolor="black [3213]" stroked="f" strokeweight="2pt">
                  <v:fill r:id="rId9" o:title="" color2="#4f81bd [3204]" type="pattern"/>
                </v:rect>
                <v:rect id="Rectangle 18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NFnsQA&#10;AADbAAAADwAAAGRycy9kb3ducmV2LnhtbESPQW/CMAyF75P2HyJP2m2koGlDHQEhENtOqyj8AK8x&#10;TUXjVE2g5d/jw6TdbL3n9z4vVqNv1ZX62AQ2MJ1koIirYBuuDRwPu5c5qJiQLbaBycCNIqyWjw8L&#10;zG0YeE/XMtVKQjjmaMCl1OVax8qRxzgJHbFop9B7TLL2tbY9DhLuWz3LsjftsWFpcNjRxlF1Li/e&#10;wOe7Ls6/X/NtW7/+bAc3lqeiaIx5fhrXH6ASjenf/Hf9bQVfYOUXGUAv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DRZ7EAAAA2wAAAA8AAAAAAAAAAAAAAAAAmAIAAGRycy9k&#10;b3ducmV2LnhtbFBLBQYAAAAABAAEAPUAAACJAwAAAAA=&#10;" fillcolor="black [3213]" stroked="f" strokeweight="2pt">
                  <v:fill r:id="rId9" o:title="" color2="#0d8120" type="pattern"/>
                  <v:path arrowok="t"/>
                  <o:lock v:ext="edit" aspectratio="t"/>
                </v:rect>
                <w10:wrap anchorx="page" anchory="margin"/>
              </v:group>
            </w:pict>
          </mc:Fallback>
        </mc:AlternateContent>
      </w:r>
    </w:p>
    <w:p w14:paraId="60469D1F" w14:textId="77777777" w:rsidR="00004C52" w:rsidRDefault="00004C52" w:rsidP="003F2254">
      <w:pPr>
        <w:ind w:left="-567" w:right="-567"/>
        <w:jc w:val="center"/>
        <w:outlineLvl w:val="0"/>
        <w:rPr>
          <w:sz w:val="32"/>
          <w:szCs w:val="32"/>
        </w:rPr>
      </w:pPr>
    </w:p>
    <w:p w14:paraId="1006AB52" w14:textId="77777777" w:rsidR="009C3948" w:rsidRDefault="009C3948" w:rsidP="003F2254">
      <w:pPr>
        <w:pStyle w:val="Bd-1BodyText1"/>
        <w:jc w:val="center"/>
        <w:rPr>
          <w:b/>
          <w:sz w:val="40"/>
          <w:szCs w:val="40"/>
        </w:rPr>
      </w:pPr>
    </w:p>
    <w:p w14:paraId="6AE72255" w14:textId="77777777" w:rsidR="004F6FBE" w:rsidRDefault="004F6FBE" w:rsidP="003F2254">
      <w:pPr>
        <w:pStyle w:val="Bd-1BodyText1"/>
        <w:jc w:val="center"/>
        <w:rPr>
          <w:b/>
          <w:sz w:val="40"/>
          <w:szCs w:val="40"/>
        </w:rPr>
      </w:pPr>
    </w:p>
    <w:p w14:paraId="401D03E6" w14:textId="77777777" w:rsidR="00B94219" w:rsidRDefault="00B94219" w:rsidP="003F2254">
      <w:pPr>
        <w:pStyle w:val="Bd-1BodyText1"/>
        <w:jc w:val="center"/>
        <w:rPr>
          <w:b/>
          <w:sz w:val="40"/>
          <w:szCs w:val="40"/>
        </w:rPr>
      </w:pPr>
    </w:p>
    <w:p w14:paraId="342B737C" w14:textId="39C9FDED" w:rsidR="00B94219" w:rsidRDefault="00B94219" w:rsidP="003F2254">
      <w:pPr>
        <w:pStyle w:val="Bd-1BodyText1"/>
        <w:jc w:val="center"/>
        <w:rPr>
          <w:b/>
          <w:sz w:val="40"/>
          <w:szCs w:val="40"/>
        </w:rPr>
      </w:pPr>
    </w:p>
    <w:p w14:paraId="01FA293A" w14:textId="64D268EF" w:rsidR="00F31620" w:rsidRDefault="000D465E" w:rsidP="00617D2D">
      <w:pPr>
        <w:pStyle w:val="Bd-1BodyText1"/>
        <w:ind w:left="0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71081DF" wp14:editId="4F533B2D">
            <wp:extent cx="2895749" cy="1244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70C" w14:textId="77777777" w:rsidR="000D465E" w:rsidRDefault="000D465E" w:rsidP="000D465E">
      <w:pPr>
        <w:pStyle w:val="Bd-1BodyText1"/>
        <w:ind w:left="0"/>
        <w:jc w:val="left"/>
        <w:rPr>
          <w:b/>
          <w:sz w:val="32"/>
          <w:szCs w:val="40"/>
        </w:rPr>
      </w:pPr>
    </w:p>
    <w:p w14:paraId="6773F76B" w14:textId="77777777" w:rsidR="000D465E" w:rsidRDefault="00131045" w:rsidP="000D465E">
      <w:pPr>
        <w:pStyle w:val="Bd-1BodyText1"/>
        <w:ind w:left="0"/>
        <w:jc w:val="left"/>
        <w:rPr>
          <w:b/>
          <w:sz w:val="32"/>
          <w:szCs w:val="40"/>
        </w:rPr>
      </w:pPr>
      <w:r>
        <w:rPr>
          <w:b/>
          <w:sz w:val="32"/>
          <w:szCs w:val="40"/>
        </w:rPr>
        <w:t xml:space="preserve">Kế hoạch </w:t>
      </w:r>
      <w:r w:rsidR="000D465E">
        <w:rPr>
          <w:b/>
          <w:sz w:val="32"/>
          <w:szCs w:val="40"/>
        </w:rPr>
        <w:t xml:space="preserve">Triển khai </w:t>
      </w:r>
    </w:p>
    <w:p w14:paraId="73F28B95" w14:textId="659D87EA" w:rsidR="007B0DE4" w:rsidRPr="00B91632" w:rsidRDefault="000D465E" w:rsidP="000D465E">
      <w:pPr>
        <w:pStyle w:val="Bd-1BodyText1"/>
        <w:ind w:left="0"/>
        <w:jc w:val="left"/>
        <w:rPr>
          <w:b/>
          <w:sz w:val="32"/>
          <w:szCs w:val="40"/>
        </w:rPr>
      </w:pPr>
      <w:r>
        <w:rPr>
          <w:b/>
          <w:sz w:val="32"/>
          <w:szCs w:val="40"/>
        </w:rPr>
        <w:t>Thiết bị Internet Load Balancing - ELFIQ</w:t>
      </w:r>
    </w:p>
    <w:p w14:paraId="3AE1C5D8" w14:textId="77777777" w:rsidR="00FE70B2" w:rsidRDefault="00FE70B2" w:rsidP="00FE70B2">
      <w:pPr>
        <w:pStyle w:val="Bd-1BodyText1"/>
      </w:pPr>
    </w:p>
    <w:p w14:paraId="026FCCE9" w14:textId="77777777" w:rsidR="00FE70B2" w:rsidRDefault="00FE70B2" w:rsidP="00FE70B2">
      <w:pPr>
        <w:pStyle w:val="Bd-1BodyText1"/>
      </w:pPr>
    </w:p>
    <w:p w14:paraId="1614A72B" w14:textId="77777777" w:rsidR="00FE70B2" w:rsidRDefault="00FE70B2" w:rsidP="00FE70B2">
      <w:pPr>
        <w:pStyle w:val="Bd-1BodyText1"/>
      </w:pPr>
    </w:p>
    <w:p w14:paraId="315DC9A8" w14:textId="77777777" w:rsidR="00FE70B2" w:rsidRPr="00FE70B2" w:rsidRDefault="00FE70B2" w:rsidP="00FE70B2">
      <w:pPr>
        <w:pStyle w:val="Bd-1BodyText1"/>
      </w:pPr>
    </w:p>
    <w:p w14:paraId="760E02E0" w14:textId="77777777" w:rsidR="00FE70B2" w:rsidRDefault="00FE70B2" w:rsidP="0064209F">
      <w:pPr>
        <w:pStyle w:val="Bd-1BodyText1"/>
        <w:ind w:left="5940"/>
        <w:rPr>
          <w:b/>
          <w:i/>
        </w:rPr>
      </w:pPr>
      <w:bookmarkStart w:id="0" w:name="_Toc127615863"/>
    </w:p>
    <w:p w14:paraId="12914B35" w14:textId="77777777" w:rsidR="00FE70B2" w:rsidRDefault="00FE70B2" w:rsidP="0064209F">
      <w:pPr>
        <w:pStyle w:val="Bd-1BodyText1"/>
        <w:ind w:left="5940"/>
        <w:rPr>
          <w:b/>
          <w:i/>
        </w:rPr>
      </w:pPr>
    </w:p>
    <w:p w14:paraId="6AFEDF3B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4EC6D65D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3D1A9869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4055B9D4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33C6D102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6D4D0F24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404ADAFA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12BF8F40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59E74957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18F56633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195E72F8" w14:textId="77777777" w:rsidR="007723BB" w:rsidRDefault="007723BB" w:rsidP="0064209F">
      <w:pPr>
        <w:pStyle w:val="Bd-1BodyText1"/>
        <w:ind w:left="5940"/>
        <w:rPr>
          <w:b/>
          <w:i/>
        </w:rPr>
      </w:pPr>
    </w:p>
    <w:p w14:paraId="576D4FA9" w14:textId="77777777" w:rsidR="00FE70B2" w:rsidRDefault="00FE70B2" w:rsidP="0064209F">
      <w:pPr>
        <w:pStyle w:val="Bd-1BodyText1"/>
        <w:ind w:left="5940"/>
        <w:rPr>
          <w:b/>
          <w:i/>
        </w:rPr>
      </w:pPr>
    </w:p>
    <w:p w14:paraId="1795EFBF" w14:textId="77777777" w:rsidR="00FE70B2" w:rsidRDefault="00FE70B2" w:rsidP="0064209F">
      <w:pPr>
        <w:pStyle w:val="Bd-1BodyText1"/>
        <w:ind w:left="5940"/>
        <w:rPr>
          <w:b/>
          <w:i/>
        </w:rPr>
      </w:pPr>
    </w:p>
    <w:bookmarkEnd w:id="0"/>
    <w:p w14:paraId="6E1B34B2" w14:textId="77777777" w:rsidR="0042522D" w:rsidRDefault="00C50EA5" w:rsidP="00B841B4">
      <w:pPr>
        <w:pStyle w:val="Bd-1BodyText1"/>
        <w:ind w:left="5580"/>
        <w:jc w:val="left"/>
        <w:rPr>
          <w:b/>
          <w:i/>
        </w:rPr>
      </w:pPr>
      <w:r>
        <w:rPr>
          <w:b/>
          <w:i/>
        </w:rPr>
        <w:t>Chuẩn bị cho</w:t>
      </w:r>
      <w:r w:rsidR="0064209F" w:rsidRPr="0064209F">
        <w:rPr>
          <w:b/>
          <w:i/>
        </w:rPr>
        <w:t>:</w:t>
      </w:r>
      <w:r w:rsidR="00273C30">
        <w:rPr>
          <w:b/>
          <w:i/>
        </w:rPr>
        <w:t xml:space="preserve"> </w:t>
      </w:r>
    </w:p>
    <w:p w14:paraId="24C1875A" w14:textId="0051F51E" w:rsidR="00004C52" w:rsidRPr="00273C30" w:rsidRDefault="000D465E" w:rsidP="00B841B4">
      <w:pPr>
        <w:pStyle w:val="Bd-1BodyText1"/>
        <w:ind w:left="5580"/>
        <w:jc w:val="left"/>
      </w:pPr>
      <w:r>
        <w:t>FECREDIT</w:t>
      </w:r>
    </w:p>
    <w:p w14:paraId="2F7256BF" w14:textId="77777777" w:rsidR="0064209F" w:rsidRDefault="0064209F" w:rsidP="00E251A5">
      <w:pPr>
        <w:pStyle w:val="Bd-1BodyText1"/>
        <w:jc w:val="left"/>
      </w:pPr>
    </w:p>
    <w:p w14:paraId="5076A910" w14:textId="77777777" w:rsidR="00004C52" w:rsidRPr="0064209F" w:rsidRDefault="00C50EA5" w:rsidP="00C50EA5">
      <w:pPr>
        <w:pStyle w:val="Bd-1BodyText1"/>
        <w:ind w:left="5040" w:firstLine="540"/>
        <w:jc w:val="left"/>
        <w:rPr>
          <w:b/>
          <w:i/>
          <w:iCs/>
        </w:rPr>
      </w:pPr>
      <w:r>
        <w:rPr>
          <w:b/>
          <w:i/>
          <w:iCs/>
        </w:rPr>
        <w:t>Lập bởi:</w:t>
      </w:r>
    </w:p>
    <w:p w14:paraId="7340B62F" w14:textId="53AA242D" w:rsidR="00343399" w:rsidRDefault="000E7A40" w:rsidP="00C50EA5">
      <w:pPr>
        <w:pStyle w:val="Bd-1BodyText1"/>
        <w:ind w:left="5040" w:firstLine="540"/>
        <w:jc w:val="left"/>
      </w:pPr>
      <w:r>
        <w:t>CMC</w:t>
      </w:r>
    </w:p>
    <w:p w14:paraId="149A0E15" w14:textId="77777777" w:rsidR="00C50EA5" w:rsidRDefault="00C50EA5" w:rsidP="00C50EA5">
      <w:pPr>
        <w:pStyle w:val="Bd-1BodyText1"/>
        <w:ind w:left="5040" w:firstLine="540"/>
        <w:jc w:val="left"/>
      </w:pPr>
    </w:p>
    <w:p w14:paraId="751AE968" w14:textId="77777777" w:rsidR="00004C52" w:rsidRDefault="00004C52" w:rsidP="00BD0D9F">
      <w:pPr>
        <w:jc w:val="center"/>
      </w:pPr>
      <w:r>
        <w:br w:type="page"/>
      </w:r>
    </w:p>
    <w:p w14:paraId="24793A50" w14:textId="77777777" w:rsidR="00004C52" w:rsidRPr="00C51D33" w:rsidRDefault="00DD6FFA" w:rsidP="00004C52">
      <w:pPr>
        <w:spacing w:after="120"/>
        <w:outlineLvl w:val="0"/>
        <w:rPr>
          <w:rFonts w:ascii="Verdana" w:hAnsi="Verdana" w:cs="Arial"/>
          <w:b/>
          <w:color w:val="333333"/>
          <w:sz w:val="28"/>
        </w:rPr>
      </w:pPr>
      <w:bookmarkStart w:id="1" w:name="_Toc357241863"/>
      <w:bookmarkStart w:id="2" w:name="_Toc111467120"/>
      <w:r w:rsidRPr="00C51D33">
        <w:rPr>
          <w:rFonts w:ascii="Verdana" w:hAnsi="Verdana" w:cs="Arial"/>
          <w:b/>
          <w:color w:val="333333"/>
          <w:sz w:val="28"/>
        </w:rPr>
        <w:lastRenderedPageBreak/>
        <w:t>Mục Lục</w:t>
      </w:r>
      <w:bookmarkEnd w:id="1"/>
      <w:bookmarkEnd w:id="2"/>
    </w:p>
    <w:sdt>
      <w:sdtPr>
        <w:rPr>
          <w:rFonts w:ascii="Verdana" w:eastAsia="Times New Roman" w:hAnsi="Verdana" w:cs="Arial"/>
          <w:b w:val="0"/>
          <w:bCs/>
          <w:color w:val="auto"/>
          <w:sz w:val="20"/>
          <w:szCs w:val="20"/>
          <w:lang w:eastAsia="en-US"/>
        </w:rPr>
        <w:id w:val="578872047"/>
        <w:docPartObj>
          <w:docPartGallery w:val="Table of Contents"/>
          <w:docPartUnique/>
        </w:docPartObj>
      </w:sdtPr>
      <w:sdtEndPr>
        <w:rPr>
          <w:rFonts w:ascii="Arial" w:hAnsi="Arial" w:cs="Times New Roman"/>
          <w:bCs w:val="0"/>
          <w:noProof/>
        </w:rPr>
      </w:sdtEndPr>
      <w:sdtContent>
        <w:p w14:paraId="59BEC888" w14:textId="77777777" w:rsidR="008A133B" w:rsidRPr="00C51D33" w:rsidRDefault="008A133B" w:rsidP="00843E17">
          <w:pPr>
            <w:pStyle w:val="TOCHeading"/>
            <w:rPr>
              <w:rFonts w:ascii="Verdana" w:hAnsi="Verdana" w:cs="Arial"/>
            </w:rPr>
          </w:pPr>
        </w:p>
        <w:p w14:paraId="61972764" w14:textId="4ED46E9F" w:rsidR="00C51D33" w:rsidRPr="00C51D33" w:rsidRDefault="008A133B">
          <w:pPr>
            <w:pStyle w:val="TOC1"/>
            <w:rPr>
              <w:rFonts w:ascii="Verdana" w:eastAsiaTheme="minorEastAsia" w:hAnsi="Verdana" w:cs="Arial"/>
              <w:b w:val="0"/>
              <w:caps w:val="0"/>
              <w:noProof/>
              <w:sz w:val="22"/>
              <w:szCs w:val="22"/>
            </w:rPr>
          </w:pPr>
          <w:r w:rsidRPr="00C51D33">
            <w:rPr>
              <w:rFonts w:ascii="Verdana" w:hAnsi="Verdana" w:cs="Arial"/>
            </w:rPr>
            <w:fldChar w:fldCharType="begin"/>
          </w:r>
          <w:r w:rsidRPr="00C51D33">
            <w:rPr>
              <w:rFonts w:ascii="Verdana" w:hAnsi="Verdana" w:cs="Arial"/>
            </w:rPr>
            <w:instrText xml:space="preserve"> TOC \o "1-3" \h \z \u </w:instrText>
          </w:r>
          <w:r w:rsidRPr="00C51D33">
            <w:rPr>
              <w:rFonts w:ascii="Verdana" w:hAnsi="Verdana" w:cs="Arial"/>
            </w:rPr>
            <w:fldChar w:fldCharType="separate"/>
          </w:r>
          <w:hyperlink w:anchor="_Toc111467120" w:history="1">
            <w:r w:rsidR="00C51D33" w:rsidRPr="00C51D33">
              <w:rPr>
                <w:rStyle w:val="Hyperlink"/>
                <w:rFonts w:ascii="Verdana" w:hAnsi="Verdana" w:cs="Arial"/>
                <w:noProof/>
              </w:rPr>
              <w:t>Mục Lục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tab/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noProof/>
                <w:webHidden/>
              </w:rPr>
              <w:instrText xml:space="preserve"> PAGEREF _Toc111467120 \h </w:instrText>
            </w:r>
            <w:r w:rsidR="00C51D33" w:rsidRPr="00C51D33">
              <w:rPr>
                <w:rFonts w:ascii="Verdana" w:hAnsi="Verdana" w:cs="Arial"/>
                <w:noProof/>
                <w:webHidden/>
              </w:rPr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noProof/>
                <w:webHidden/>
              </w:rPr>
              <w:t>2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end"/>
            </w:r>
          </w:hyperlink>
        </w:p>
        <w:p w14:paraId="7ECF061C" w14:textId="382779F5" w:rsidR="00C51D33" w:rsidRPr="00C51D33" w:rsidRDefault="00000000">
          <w:pPr>
            <w:pStyle w:val="TOC1"/>
            <w:rPr>
              <w:rFonts w:ascii="Verdana" w:eastAsiaTheme="minorEastAsia" w:hAnsi="Verdana" w:cs="Arial"/>
              <w:b w:val="0"/>
              <w:caps w:val="0"/>
              <w:noProof/>
              <w:sz w:val="22"/>
              <w:szCs w:val="22"/>
            </w:rPr>
          </w:pPr>
          <w:hyperlink w:anchor="_Toc111467121" w:history="1">
            <w:r w:rsidR="00C51D33" w:rsidRPr="00C51D33">
              <w:rPr>
                <w:rStyle w:val="Hyperlink"/>
                <w:rFonts w:ascii="Verdana" w:hAnsi="Verdana" w:cs="Arial"/>
                <w:noProof/>
              </w:rPr>
              <w:t>1.</w:t>
            </w:r>
            <w:r w:rsidR="00C51D33" w:rsidRPr="00C51D33">
              <w:rPr>
                <w:rFonts w:ascii="Verdana" w:eastAsiaTheme="minorEastAsia" w:hAnsi="Verdana" w:cs="Arial"/>
                <w:b w:val="0"/>
                <w:caps w:val="0"/>
                <w:noProof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  <w:noProof/>
              </w:rPr>
              <w:t>Kế hoạch thực hiện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tab/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noProof/>
                <w:webHidden/>
              </w:rPr>
              <w:instrText xml:space="preserve"> PAGEREF _Toc111467121 \h </w:instrText>
            </w:r>
            <w:r w:rsidR="00C51D33" w:rsidRPr="00C51D33">
              <w:rPr>
                <w:rFonts w:ascii="Verdana" w:hAnsi="Verdana" w:cs="Arial"/>
                <w:noProof/>
                <w:webHidden/>
              </w:rPr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noProof/>
                <w:webHidden/>
              </w:rPr>
              <w:t>3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end"/>
            </w:r>
          </w:hyperlink>
        </w:p>
        <w:p w14:paraId="672A57C1" w14:textId="5B06B3F3" w:rsidR="00C51D33" w:rsidRPr="00C51D33" w:rsidRDefault="00000000">
          <w:pPr>
            <w:pStyle w:val="TOC2"/>
            <w:rPr>
              <w:rFonts w:ascii="Verdana" w:eastAsiaTheme="minorEastAsia" w:hAnsi="Verdana" w:cs="Arial"/>
              <w:sz w:val="22"/>
              <w:szCs w:val="22"/>
            </w:rPr>
          </w:pPr>
          <w:hyperlink w:anchor="_Toc111467122" w:history="1">
            <w:r w:rsidR="00C51D33" w:rsidRPr="00C51D33">
              <w:rPr>
                <w:rStyle w:val="Hyperlink"/>
                <w:rFonts w:ascii="Verdana" w:hAnsi="Verdana" w:cs="Arial"/>
              </w:rPr>
              <w:t>1.1.</w:t>
            </w:r>
            <w:r w:rsidR="00C51D33" w:rsidRPr="00C51D33">
              <w:rPr>
                <w:rFonts w:ascii="Verdana" w:eastAsiaTheme="minorEastAsia" w:hAnsi="Verdana" w:cs="Arial"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</w:rPr>
              <w:t>Thống nhất phương án</w:t>
            </w:r>
            <w:r w:rsidR="00C51D33" w:rsidRPr="00C51D33">
              <w:rPr>
                <w:rFonts w:ascii="Verdana" w:hAnsi="Verdana" w:cs="Arial"/>
                <w:webHidden/>
              </w:rPr>
              <w:tab/>
            </w:r>
            <w:r w:rsidR="00C51D33" w:rsidRPr="00C51D33">
              <w:rPr>
                <w:rFonts w:ascii="Verdana" w:hAnsi="Verdana" w:cs="Arial"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webHidden/>
              </w:rPr>
              <w:instrText xml:space="preserve"> PAGEREF _Toc111467122 \h </w:instrText>
            </w:r>
            <w:r w:rsidR="00C51D33" w:rsidRPr="00C51D33">
              <w:rPr>
                <w:rFonts w:ascii="Verdana" w:hAnsi="Verdana" w:cs="Arial"/>
                <w:webHidden/>
              </w:rPr>
            </w:r>
            <w:r w:rsidR="00C51D33" w:rsidRPr="00C51D33">
              <w:rPr>
                <w:rFonts w:ascii="Verdana" w:hAnsi="Verdana" w:cs="Arial"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webHidden/>
              </w:rPr>
              <w:t>3</w:t>
            </w:r>
            <w:r w:rsidR="00C51D33" w:rsidRPr="00C51D33">
              <w:rPr>
                <w:rFonts w:ascii="Verdana" w:hAnsi="Verdana" w:cs="Arial"/>
                <w:webHidden/>
              </w:rPr>
              <w:fldChar w:fldCharType="end"/>
            </w:r>
          </w:hyperlink>
        </w:p>
        <w:p w14:paraId="5E75836B" w14:textId="43A68D80" w:rsidR="00C51D33" w:rsidRPr="00C51D33" w:rsidRDefault="00000000">
          <w:pPr>
            <w:pStyle w:val="TOC2"/>
            <w:rPr>
              <w:rFonts w:ascii="Verdana" w:eastAsiaTheme="minorEastAsia" w:hAnsi="Verdana" w:cs="Arial"/>
              <w:sz w:val="22"/>
              <w:szCs w:val="22"/>
            </w:rPr>
          </w:pPr>
          <w:hyperlink w:anchor="_Toc111467123" w:history="1">
            <w:r w:rsidR="00C51D33" w:rsidRPr="00C51D33">
              <w:rPr>
                <w:rStyle w:val="Hyperlink"/>
                <w:rFonts w:ascii="Verdana" w:hAnsi="Verdana" w:cs="Arial"/>
              </w:rPr>
              <w:t>1.2.</w:t>
            </w:r>
            <w:r w:rsidR="00C51D33" w:rsidRPr="00C51D33">
              <w:rPr>
                <w:rFonts w:ascii="Verdana" w:eastAsiaTheme="minorEastAsia" w:hAnsi="Verdana" w:cs="Arial"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</w:rPr>
              <w:t>Lắp đặt và cấu hình</w:t>
            </w:r>
            <w:r w:rsidR="00C51D33" w:rsidRPr="00C51D33">
              <w:rPr>
                <w:rFonts w:ascii="Verdana" w:hAnsi="Verdana" w:cs="Arial"/>
                <w:webHidden/>
              </w:rPr>
              <w:tab/>
            </w:r>
            <w:r w:rsidR="00C51D33" w:rsidRPr="00C51D33">
              <w:rPr>
                <w:rFonts w:ascii="Verdana" w:hAnsi="Verdana" w:cs="Arial"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webHidden/>
              </w:rPr>
              <w:instrText xml:space="preserve"> PAGEREF _Toc111467123 \h </w:instrText>
            </w:r>
            <w:r w:rsidR="00C51D33" w:rsidRPr="00C51D33">
              <w:rPr>
                <w:rFonts w:ascii="Verdana" w:hAnsi="Verdana" w:cs="Arial"/>
                <w:webHidden/>
              </w:rPr>
            </w:r>
            <w:r w:rsidR="00C51D33" w:rsidRPr="00C51D33">
              <w:rPr>
                <w:rFonts w:ascii="Verdana" w:hAnsi="Verdana" w:cs="Arial"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webHidden/>
              </w:rPr>
              <w:t>3</w:t>
            </w:r>
            <w:r w:rsidR="00C51D33" w:rsidRPr="00C51D33">
              <w:rPr>
                <w:rFonts w:ascii="Verdana" w:hAnsi="Verdana" w:cs="Arial"/>
                <w:webHidden/>
              </w:rPr>
              <w:fldChar w:fldCharType="end"/>
            </w:r>
          </w:hyperlink>
        </w:p>
        <w:p w14:paraId="5D3F86D2" w14:textId="7F57266D" w:rsidR="00C51D33" w:rsidRPr="00C51D33" w:rsidRDefault="00000000">
          <w:pPr>
            <w:pStyle w:val="TOC2"/>
            <w:rPr>
              <w:rFonts w:ascii="Verdana" w:eastAsiaTheme="minorEastAsia" w:hAnsi="Verdana" w:cs="Arial"/>
              <w:sz w:val="22"/>
              <w:szCs w:val="22"/>
            </w:rPr>
          </w:pPr>
          <w:hyperlink w:anchor="_Toc111467124" w:history="1">
            <w:r w:rsidR="00C51D33" w:rsidRPr="00C51D33">
              <w:rPr>
                <w:rStyle w:val="Hyperlink"/>
                <w:rFonts w:ascii="Verdana" w:hAnsi="Verdana" w:cs="Arial"/>
              </w:rPr>
              <w:t>1.3.</w:t>
            </w:r>
            <w:r w:rsidR="00C51D33" w:rsidRPr="00C51D33">
              <w:rPr>
                <w:rFonts w:ascii="Verdana" w:eastAsiaTheme="minorEastAsia" w:hAnsi="Verdana" w:cs="Arial"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</w:rPr>
              <w:t>Vận hành thử nghiệm</w:t>
            </w:r>
            <w:r w:rsidR="00C51D33" w:rsidRPr="00C51D33">
              <w:rPr>
                <w:rFonts w:ascii="Verdana" w:hAnsi="Verdana" w:cs="Arial"/>
                <w:webHidden/>
              </w:rPr>
              <w:tab/>
            </w:r>
            <w:r w:rsidR="00C51D33" w:rsidRPr="00C51D33">
              <w:rPr>
                <w:rFonts w:ascii="Verdana" w:hAnsi="Verdana" w:cs="Arial"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webHidden/>
              </w:rPr>
              <w:instrText xml:space="preserve"> PAGEREF _Toc111467124 \h </w:instrText>
            </w:r>
            <w:r w:rsidR="00C51D33" w:rsidRPr="00C51D33">
              <w:rPr>
                <w:rFonts w:ascii="Verdana" w:hAnsi="Verdana" w:cs="Arial"/>
                <w:webHidden/>
              </w:rPr>
            </w:r>
            <w:r w:rsidR="00C51D33" w:rsidRPr="00C51D33">
              <w:rPr>
                <w:rFonts w:ascii="Verdana" w:hAnsi="Verdana" w:cs="Arial"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webHidden/>
              </w:rPr>
              <w:t>3</w:t>
            </w:r>
            <w:r w:rsidR="00C51D33" w:rsidRPr="00C51D33">
              <w:rPr>
                <w:rFonts w:ascii="Verdana" w:hAnsi="Verdana" w:cs="Arial"/>
                <w:webHidden/>
              </w:rPr>
              <w:fldChar w:fldCharType="end"/>
            </w:r>
          </w:hyperlink>
        </w:p>
        <w:p w14:paraId="69241628" w14:textId="7CDDB65A" w:rsidR="00C51D33" w:rsidRPr="00C51D33" w:rsidRDefault="00000000">
          <w:pPr>
            <w:pStyle w:val="TOC2"/>
            <w:rPr>
              <w:rFonts w:ascii="Verdana" w:eastAsiaTheme="minorEastAsia" w:hAnsi="Verdana" w:cs="Arial"/>
              <w:sz w:val="22"/>
              <w:szCs w:val="22"/>
            </w:rPr>
          </w:pPr>
          <w:hyperlink w:anchor="_Toc111467125" w:history="1">
            <w:r w:rsidR="00C51D33" w:rsidRPr="00C51D33">
              <w:rPr>
                <w:rStyle w:val="Hyperlink"/>
                <w:rFonts w:ascii="Verdana" w:hAnsi="Verdana" w:cs="Arial"/>
              </w:rPr>
              <w:t>1.4.</w:t>
            </w:r>
            <w:r w:rsidR="00C51D33" w:rsidRPr="00C51D33">
              <w:rPr>
                <w:rFonts w:ascii="Verdana" w:eastAsiaTheme="minorEastAsia" w:hAnsi="Verdana" w:cs="Arial"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</w:rPr>
              <w:t>Tối ưu hóa</w:t>
            </w:r>
            <w:r w:rsidR="00C51D33" w:rsidRPr="00C51D33">
              <w:rPr>
                <w:rFonts w:ascii="Verdana" w:hAnsi="Verdana" w:cs="Arial"/>
                <w:webHidden/>
              </w:rPr>
              <w:tab/>
            </w:r>
            <w:r w:rsidR="00C51D33" w:rsidRPr="00C51D33">
              <w:rPr>
                <w:rFonts w:ascii="Verdana" w:hAnsi="Verdana" w:cs="Arial"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webHidden/>
              </w:rPr>
              <w:instrText xml:space="preserve"> PAGEREF _Toc111467125 \h </w:instrText>
            </w:r>
            <w:r w:rsidR="00C51D33" w:rsidRPr="00C51D33">
              <w:rPr>
                <w:rFonts w:ascii="Verdana" w:hAnsi="Verdana" w:cs="Arial"/>
                <w:webHidden/>
              </w:rPr>
            </w:r>
            <w:r w:rsidR="00C51D33" w:rsidRPr="00C51D33">
              <w:rPr>
                <w:rFonts w:ascii="Verdana" w:hAnsi="Verdana" w:cs="Arial"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webHidden/>
              </w:rPr>
              <w:t>3</w:t>
            </w:r>
            <w:r w:rsidR="00C51D33" w:rsidRPr="00C51D33">
              <w:rPr>
                <w:rFonts w:ascii="Verdana" w:hAnsi="Verdana" w:cs="Arial"/>
                <w:webHidden/>
              </w:rPr>
              <w:fldChar w:fldCharType="end"/>
            </w:r>
          </w:hyperlink>
        </w:p>
        <w:p w14:paraId="2872DDA4" w14:textId="667FD1AD" w:rsidR="00C51D33" w:rsidRPr="00C51D33" w:rsidRDefault="00000000">
          <w:pPr>
            <w:pStyle w:val="TOC2"/>
            <w:rPr>
              <w:rFonts w:ascii="Verdana" w:eastAsiaTheme="minorEastAsia" w:hAnsi="Verdana" w:cs="Arial"/>
              <w:sz w:val="22"/>
              <w:szCs w:val="22"/>
            </w:rPr>
          </w:pPr>
          <w:hyperlink w:anchor="_Toc111467126" w:history="1">
            <w:r w:rsidR="00C51D33" w:rsidRPr="00C51D33">
              <w:rPr>
                <w:rStyle w:val="Hyperlink"/>
                <w:rFonts w:ascii="Verdana" w:hAnsi="Verdana" w:cs="Arial"/>
              </w:rPr>
              <w:t>1.5.</w:t>
            </w:r>
            <w:r w:rsidR="00C51D33" w:rsidRPr="00C51D33">
              <w:rPr>
                <w:rFonts w:ascii="Verdana" w:eastAsiaTheme="minorEastAsia" w:hAnsi="Verdana" w:cs="Arial"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</w:rPr>
              <w:t>Nghiệm thu</w:t>
            </w:r>
            <w:r w:rsidR="00C51D33" w:rsidRPr="00C51D33">
              <w:rPr>
                <w:rFonts w:ascii="Verdana" w:hAnsi="Verdana" w:cs="Arial"/>
                <w:webHidden/>
              </w:rPr>
              <w:tab/>
            </w:r>
            <w:r w:rsidR="00C51D33" w:rsidRPr="00C51D33">
              <w:rPr>
                <w:rFonts w:ascii="Verdana" w:hAnsi="Verdana" w:cs="Arial"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webHidden/>
              </w:rPr>
              <w:instrText xml:space="preserve"> PAGEREF _Toc111467126 \h </w:instrText>
            </w:r>
            <w:r w:rsidR="00C51D33" w:rsidRPr="00C51D33">
              <w:rPr>
                <w:rFonts w:ascii="Verdana" w:hAnsi="Verdana" w:cs="Arial"/>
                <w:webHidden/>
              </w:rPr>
            </w:r>
            <w:r w:rsidR="00C51D33" w:rsidRPr="00C51D33">
              <w:rPr>
                <w:rFonts w:ascii="Verdana" w:hAnsi="Verdana" w:cs="Arial"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webHidden/>
              </w:rPr>
              <w:t>3</w:t>
            </w:r>
            <w:r w:rsidR="00C51D33" w:rsidRPr="00C51D33">
              <w:rPr>
                <w:rFonts w:ascii="Verdana" w:hAnsi="Verdana" w:cs="Arial"/>
                <w:webHidden/>
              </w:rPr>
              <w:fldChar w:fldCharType="end"/>
            </w:r>
          </w:hyperlink>
        </w:p>
        <w:p w14:paraId="59AD9FA3" w14:textId="01FB4516" w:rsidR="00C51D33" w:rsidRPr="00C51D33" w:rsidRDefault="00000000">
          <w:pPr>
            <w:pStyle w:val="TOC1"/>
            <w:rPr>
              <w:rFonts w:ascii="Verdana" w:eastAsiaTheme="minorEastAsia" w:hAnsi="Verdana" w:cs="Arial"/>
              <w:b w:val="0"/>
              <w:caps w:val="0"/>
              <w:noProof/>
              <w:sz w:val="22"/>
              <w:szCs w:val="22"/>
            </w:rPr>
          </w:pPr>
          <w:hyperlink w:anchor="_Toc111467127" w:history="1">
            <w:r w:rsidR="00C51D33" w:rsidRPr="00C51D33">
              <w:rPr>
                <w:rStyle w:val="Hyperlink"/>
                <w:rFonts w:ascii="Verdana" w:hAnsi="Verdana" w:cs="Arial"/>
                <w:noProof/>
              </w:rPr>
              <w:t>2.</w:t>
            </w:r>
            <w:r w:rsidR="00C51D33" w:rsidRPr="00C51D33">
              <w:rPr>
                <w:rFonts w:ascii="Verdana" w:eastAsiaTheme="minorEastAsia" w:hAnsi="Verdana" w:cs="Arial"/>
                <w:b w:val="0"/>
                <w:caps w:val="0"/>
                <w:noProof/>
                <w:sz w:val="22"/>
                <w:szCs w:val="22"/>
              </w:rPr>
              <w:tab/>
            </w:r>
            <w:r w:rsidR="00C51D33" w:rsidRPr="00C51D33">
              <w:rPr>
                <w:rStyle w:val="Hyperlink"/>
                <w:rFonts w:ascii="Verdana" w:hAnsi="Verdana" w:cs="Arial"/>
                <w:noProof/>
              </w:rPr>
              <w:t>Kết quả (bảng Checklist)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tab/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begin"/>
            </w:r>
            <w:r w:rsidR="00C51D33" w:rsidRPr="00C51D33">
              <w:rPr>
                <w:rFonts w:ascii="Verdana" w:hAnsi="Verdana" w:cs="Arial"/>
                <w:noProof/>
                <w:webHidden/>
              </w:rPr>
              <w:instrText xml:space="preserve"> PAGEREF _Toc111467127 \h </w:instrText>
            </w:r>
            <w:r w:rsidR="00C51D33" w:rsidRPr="00C51D33">
              <w:rPr>
                <w:rFonts w:ascii="Verdana" w:hAnsi="Verdana" w:cs="Arial"/>
                <w:noProof/>
                <w:webHidden/>
              </w:rPr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separate"/>
            </w:r>
            <w:r w:rsidR="00C51D33">
              <w:rPr>
                <w:rFonts w:ascii="Verdana" w:hAnsi="Verdana" w:cs="Arial"/>
                <w:noProof/>
                <w:webHidden/>
              </w:rPr>
              <w:t>4</w:t>
            </w:r>
            <w:r w:rsidR="00C51D33" w:rsidRPr="00C51D33">
              <w:rPr>
                <w:rFonts w:ascii="Verdana" w:hAnsi="Verdana" w:cs="Arial"/>
                <w:noProof/>
                <w:webHidden/>
              </w:rPr>
              <w:fldChar w:fldCharType="end"/>
            </w:r>
          </w:hyperlink>
        </w:p>
        <w:p w14:paraId="0FBC3393" w14:textId="74D21FDB" w:rsidR="008C522E" w:rsidRDefault="008A133B" w:rsidP="00B94219">
          <w:r w:rsidRPr="00C51D33">
            <w:rPr>
              <w:rFonts w:ascii="Verdana" w:hAnsi="Verdana" w:cs="Arial"/>
              <w:b/>
              <w:bCs/>
              <w:noProof/>
            </w:rPr>
            <w:fldChar w:fldCharType="end"/>
          </w:r>
        </w:p>
      </w:sdtContent>
    </w:sdt>
    <w:p w14:paraId="42134134" w14:textId="77777777" w:rsidR="00E5732F" w:rsidRDefault="00E5732F">
      <w:pPr>
        <w:rPr>
          <w:rFonts w:ascii="Verdana" w:hAnsi="Verdana"/>
          <w:b/>
          <w:bCs/>
          <w:color w:val="FFFFFF" w:themeColor="background1"/>
          <w:kern w:val="24"/>
          <w:sz w:val="32"/>
          <w:szCs w:val="3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Toc357241864"/>
      <w:r>
        <w:rPr>
          <w:color w:val="FFFFFF" w:themeColor="background1"/>
        </w:rPr>
        <w:br w:type="page"/>
      </w:r>
    </w:p>
    <w:p w14:paraId="518F5454" w14:textId="77777777" w:rsidR="009268B9" w:rsidRDefault="009268B9" w:rsidP="00B91632">
      <w:pPr>
        <w:pStyle w:val="Heading1"/>
        <w:numPr>
          <w:ilvl w:val="0"/>
          <w:numId w:val="3"/>
        </w:numPr>
        <w:shd w:val="pct15" w:color="auto" w:fill="396499"/>
        <w:ind w:left="432" w:hanging="432"/>
        <w:rPr>
          <w:color w:val="FFFFFF" w:themeColor="background1"/>
        </w:rPr>
      </w:pPr>
      <w:bookmarkStart w:id="4" w:name="_Toc111467121"/>
      <w:bookmarkEnd w:id="3"/>
      <w:r>
        <w:rPr>
          <w:color w:val="FFFFFF" w:themeColor="background1"/>
        </w:rPr>
        <w:lastRenderedPageBreak/>
        <w:t>Kế hoạch thực hiện</w:t>
      </w:r>
      <w:bookmarkEnd w:id="4"/>
    </w:p>
    <w:p w14:paraId="02A2F0B0" w14:textId="4E31A9F8" w:rsidR="009268B9" w:rsidRPr="009268B9" w:rsidRDefault="009268B9" w:rsidP="009268B9">
      <w:pPr>
        <w:pStyle w:val="Bd-1BodyText1"/>
      </w:pPr>
      <w:r>
        <w:t xml:space="preserve">Quy trình </w:t>
      </w:r>
      <w:r w:rsidR="000E7A40">
        <w:t>triển khai hệ thống cân bằng tải Internet</w:t>
      </w:r>
      <w:r>
        <w:t xml:space="preserve"> </w:t>
      </w:r>
      <w:r w:rsidR="000B3A00">
        <w:t xml:space="preserve">cho </w:t>
      </w:r>
      <w:r>
        <w:t>hệ thống</w:t>
      </w:r>
      <w:r w:rsidR="009179B0">
        <w:t xml:space="preserve"> </w:t>
      </w:r>
      <w:r w:rsidR="000E7A40">
        <w:t xml:space="preserve">FECREDIT </w:t>
      </w:r>
      <w:r>
        <w:t>được thực hiện theo 5 bước</w:t>
      </w:r>
      <w:r w:rsidR="000B3A00">
        <w:t>:</w:t>
      </w:r>
    </w:p>
    <w:p w14:paraId="3FF83F11" w14:textId="77777777" w:rsidR="009268B9" w:rsidRDefault="009268B9" w:rsidP="009268B9">
      <w:pPr>
        <w:pStyle w:val="Heading2"/>
        <w:numPr>
          <w:ilvl w:val="1"/>
          <w:numId w:val="3"/>
        </w:numPr>
        <w:pBdr>
          <w:top w:val="single" w:sz="2" w:space="0" w:color="C0C0C0"/>
        </w:pBdr>
        <w:shd w:val="pct10" w:color="auto" w:fill="007033"/>
        <w:tabs>
          <w:tab w:val="clear" w:pos="720"/>
          <w:tab w:val="clear" w:pos="1146"/>
        </w:tabs>
        <w:ind w:left="792"/>
        <w:rPr>
          <w:color w:val="FFFFFF" w:themeColor="background1"/>
        </w:rPr>
      </w:pPr>
      <w:bookmarkStart w:id="5" w:name="_Toc111467122"/>
      <w:r>
        <w:rPr>
          <w:color w:val="FFFFFF" w:themeColor="background1"/>
        </w:rPr>
        <w:t>Thống nhất phương án</w:t>
      </w:r>
      <w:bookmarkEnd w:id="5"/>
    </w:p>
    <w:p w14:paraId="319852AF" w14:textId="4CDE0658" w:rsidR="009268B9" w:rsidRDefault="000E7A40" w:rsidP="009268B9">
      <w:pPr>
        <w:pStyle w:val="Bd-1BodyText1"/>
        <w:rPr>
          <w:lang w:val="en-US"/>
        </w:rPr>
      </w:pPr>
      <w:r>
        <w:rPr>
          <w:lang w:val="en-US"/>
        </w:rPr>
        <w:t>FECREDIT</w:t>
      </w:r>
      <w:r w:rsidR="00946A0B">
        <w:rPr>
          <w:lang w:val="en-US"/>
        </w:rPr>
        <w:t xml:space="preserve"> và </w:t>
      </w:r>
      <w:r>
        <w:rPr>
          <w:lang w:val="en-US"/>
        </w:rPr>
        <w:t>CMC</w:t>
      </w:r>
      <w:r w:rsidR="009268B9">
        <w:rPr>
          <w:lang w:val="en-US"/>
        </w:rPr>
        <w:t xml:space="preserve"> sẽ thống nhất mô hình, địa điểm tr</w:t>
      </w:r>
      <w:r w:rsidR="00C336B2">
        <w:rPr>
          <w:lang w:val="en-US"/>
        </w:rPr>
        <w:t>iển khai, cũng như các phương án</w:t>
      </w:r>
      <w:r w:rsidR="009268B9">
        <w:rPr>
          <w:lang w:val="en-US"/>
        </w:rPr>
        <w:t xml:space="preserve"> kiểm tra thự</w:t>
      </w:r>
      <w:r w:rsidR="00EB6022">
        <w:rPr>
          <w:lang w:val="en-US"/>
        </w:rPr>
        <w:t>c tế hệ thống, nội dung bao gồm</w:t>
      </w:r>
      <w:r w:rsidR="009268B9">
        <w:rPr>
          <w:lang w:val="en-US"/>
        </w:rPr>
        <w:t>:</w:t>
      </w:r>
    </w:p>
    <w:p w14:paraId="3BA8D672" w14:textId="77777777" w:rsidR="009268B9" w:rsidRDefault="009268B9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Thống nhất </w:t>
      </w:r>
      <w:r w:rsidR="00FF0032">
        <w:rPr>
          <w:lang w:val="en-US"/>
        </w:rPr>
        <w:t>các vị trí</w:t>
      </w:r>
      <w:r>
        <w:rPr>
          <w:lang w:val="en-US"/>
        </w:rPr>
        <w:t xml:space="preserve"> và mô hình triển khai</w:t>
      </w:r>
    </w:p>
    <w:p w14:paraId="5737A935" w14:textId="77777777" w:rsidR="009268B9" w:rsidRDefault="009268B9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Thống nhất phương án triển khai</w:t>
      </w:r>
      <w:r w:rsidR="003235B6">
        <w:rPr>
          <w:lang w:val="en-US"/>
        </w:rPr>
        <w:t>, cấu hình</w:t>
      </w:r>
    </w:p>
    <w:p w14:paraId="0D632F46" w14:textId="77777777" w:rsidR="009268B9" w:rsidRDefault="00384A78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Thống nhất phương án T</w:t>
      </w:r>
      <w:r w:rsidR="009268B9">
        <w:rPr>
          <w:lang w:val="en-US"/>
        </w:rPr>
        <w:t>esting</w:t>
      </w:r>
    </w:p>
    <w:p w14:paraId="31193BD0" w14:textId="77777777" w:rsidR="009268B9" w:rsidRDefault="009268B9" w:rsidP="009268B9">
      <w:pPr>
        <w:pStyle w:val="Heading2"/>
        <w:numPr>
          <w:ilvl w:val="1"/>
          <w:numId w:val="3"/>
        </w:numPr>
        <w:pBdr>
          <w:top w:val="single" w:sz="2" w:space="0" w:color="C0C0C0"/>
        </w:pBdr>
        <w:shd w:val="pct10" w:color="auto" w:fill="007033"/>
        <w:tabs>
          <w:tab w:val="clear" w:pos="720"/>
          <w:tab w:val="clear" w:pos="1146"/>
        </w:tabs>
        <w:ind w:left="792"/>
        <w:rPr>
          <w:color w:val="FFFFFF" w:themeColor="background1"/>
        </w:rPr>
      </w:pPr>
      <w:bookmarkStart w:id="6" w:name="_Toc111467123"/>
      <w:r>
        <w:rPr>
          <w:color w:val="FFFFFF" w:themeColor="background1"/>
        </w:rPr>
        <w:t>Lắp đặt và cấu hình</w:t>
      </w:r>
      <w:bookmarkEnd w:id="6"/>
    </w:p>
    <w:p w14:paraId="30187AEC" w14:textId="573A5081" w:rsidR="009268B9" w:rsidRDefault="009268B9" w:rsidP="009268B9">
      <w:pPr>
        <w:pStyle w:val="Bd-1BodyText1"/>
        <w:rPr>
          <w:lang w:val="en-US"/>
        </w:rPr>
      </w:pPr>
      <w:r>
        <w:rPr>
          <w:lang w:val="en-US"/>
        </w:rPr>
        <w:t xml:space="preserve">Sau khi thống nhất kế hoạch, </w:t>
      </w:r>
      <w:r w:rsidR="000E7A40">
        <w:rPr>
          <w:lang w:val="en-US"/>
        </w:rPr>
        <w:t>FECREDIT</w:t>
      </w:r>
      <w:r>
        <w:rPr>
          <w:lang w:val="en-US"/>
        </w:rPr>
        <w:t xml:space="preserve"> và </w:t>
      </w:r>
      <w:r w:rsidR="000E7A40">
        <w:rPr>
          <w:lang w:val="en-US"/>
        </w:rPr>
        <w:t>CMC</w:t>
      </w:r>
      <w:r>
        <w:rPr>
          <w:lang w:val="en-US"/>
        </w:rPr>
        <w:t xml:space="preserve"> sẽ tiến hà</w:t>
      </w:r>
      <w:r w:rsidR="00D5179B">
        <w:rPr>
          <w:lang w:val="en-US"/>
        </w:rPr>
        <w:t>nh triển khai hệ thống, bao gồm</w:t>
      </w:r>
      <w:r>
        <w:rPr>
          <w:lang w:val="en-US"/>
        </w:rPr>
        <w:t>:</w:t>
      </w:r>
    </w:p>
    <w:p w14:paraId="363079D7" w14:textId="09595118" w:rsidR="009268B9" w:rsidRDefault="009268B9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Chuẩn bị hạ tầng (</w:t>
      </w:r>
      <w:r w:rsidR="000E7A40">
        <w:rPr>
          <w:lang w:val="en-US"/>
        </w:rPr>
        <w:t>FECREDIT</w:t>
      </w:r>
      <w:r>
        <w:rPr>
          <w:lang w:val="en-US"/>
        </w:rPr>
        <w:t>)</w:t>
      </w:r>
    </w:p>
    <w:p w14:paraId="7CBEF93B" w14:textId="002376F2" w:rsidR="009268B9" w:rsidRDefault="009268B9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Lắp đặt thiết bị (</w:t>
      </w:r>
      <w:r w:rsidR="000E7A40">
        <w:rPr>
          <w:lang w:val="en-US"/>
        </w:rPr>
        <w:t>FECREDIT</w:t>
      </w:r>
      <w:r w:rsidR="00D5179B">
        <w:rPr>
          <w:lang w:val="en-US"/>
        </w:rPr>
        <w:t xml:space="preserve"> </w:t>
      </w:r>
      <w:r>
        <w:rPr>
          <w:lang w:val="en-US"/>
        </w:rPr>
        <w:t xml:space="preserve">với sự hỗ trợ của </w:t>
      </w:r>
      <w:r w:rsidR="000E7A40">
        <w:rPr>
          <w:lang w:val="en-US"/>
        </w:rPr>
        <w:t>CMC</w:t>
      </w:r>
      <w:r>
        <w:rPr>
          <w:lang w:val="en-US"/>
        </w:rPr>
        <w:t>)</w:t>
      </w:r>
    </w:p>
    <w:p w14:paraId="456C3B41" w14:textId="3BCC54E6" w:rsidR="009268B9" w:rsidRDefault="009268B9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Cấu hình thiết bị:</w:t>
      </w:r>
    </w:p>
    <w:p w14:paraId="6429F8F7" w14:textId="0B781B8D" w:rsidR="009268B9" w:rsidRDefault="00D5179B" w:rsidP="0082165B">
      <w:pPr>
        <w:pStyle w:val="Bd-1BodyText1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Thiết bị </w:t>
      </w:r>
      <w:r w:rsidR="000E7A40">
        <w:rPr>
          <w:lang w:val="en-US"/>
        </w:rPr>
        <w:t>Elfiq CORE-3</w:t>
      </w:r>
    </w:p>
    <w:p w14:paraId="3940F918" w14:textId="3B5DB5E9" w:rsidR="00CC38C4" w:rsidRDefault="000E7A40" w:rsidP="0082165B">
      <w:pPr>
        <w:pStyle w:val="Bd-1BodyText1"/>
        <w:numPr>
          <w:ilvl w:val="0"/>
          <w:numId w:val="18"/>
        </w:numPr>
        <w:rPr>
          <w:lang w:val="en-US"/>
        </w:rPr>
      </w:pPr>
      <w:r>
        <w:rPr>
          <w:lang w:val="en-US"/>
        </w:rPr>
        <w:t>Switch liên quan</w:t>
      </w:r>
    </w:p>
    <w:p w14:paraId="0CA0CDA3" w14:textId="77777777" w:rsidR="009268B9" w:rsidRDefault="009268B9" w:rsidP="009268B9">
      <w:pPr>
        <w:pStyle w:val="Heading2"/>
        <w:numPr>
          <w:ilvl w:val="1"/>
          <w:numId w:val="3"/>
        </w:numPr>
        <w:pBdr>
          <w:top w:val="single" w:sz="2" w:space="0" w:color="C0C0C0"/>
        </w:pBdr>
        <w:shd w:val="pct10" w:color="auto" w:fill="007033"/>
        <w:tabs>
          <w:tab w:val="clear" w:pos="720"/>
          <w:tab w:val="clear" w:pos="1146"/>
        </w:tabs>
        <w:ind w:left="792"/>
        <w:rPr>
          <w:color w:val="FFFFFF" w:themeColor="background1"/>
        </w:rPr>
      </w:pPr>
      <w:bookmarkStart w:id="7" w:name="_Toc111467124"/>
      <w:r>
        <w:rPr>
          <w:color w:val="FFFFFF" w:themeColor="background1"/>
        </w:rPr>
        <w:t>Vận hành thử nghiệm</w:t>
      </w:r>
      <w:bookmarkEnd w:id="7"/>
    </w:p>
    <w:p w14:paraId="0FFD975F" w14:textId="7D17B38B" w:rsidR="00C9358A" w:rsidRDefault="00C9358A" w:rsidP="00C9358A">
      <w:pPr>
        <w:pStyle w:val="Bd-1BodyText1"/>
        <w:rPr>
          <w:lang w:val="en-US"/>
        </w:rPr>
      </w:pPr>
      <w:r>
        <w:rPr>
          <w:lang w:val="en-US"/>
        </w:rPr>
        <w:t>Thực hiện theo nội dung của checklist</w:t>
      </w:r>
    </w:p>
    <w:p w14:paraId="0EA4D0FC" w14:textId="08169783" w:rsidR="00C9358A" w:rsidRDefault="00D223A7" w:rsidP="00C9358A">
      <w:pPr>
        <w:pStyle w:val="Bd-1BodyText1"/>
        <w:rPr>
          <w:lang w:val="en-US"/>
        </w:rPr>
      </w:pPr>
      <w:r>
        <w:rPr>
          <w:lang w:val="en-US"/>
        </w:rPr>
        <w:t xml:space="preserve">Các công cụ </w:t>
      </w:r>
      <w:r w:rsidR="005D0D82">
        <w:rPr>
          <w:lang w:val="en-US"/>
        </w:rPr>
        <w:t>kiểm tra vận hành</w:t>
      </w:r>
      <w:r>
        <w:rPr>
          <w:lang w:val="en-US"/>
        </w:rPr>
        <w:t xml:space="preserve"> bao gồm</w:t>
      </w:r>
      <w:r w:rsidR="00C9358A">
        <w:rPr>
          <w:lang w:val="en-US"/>
        </w:rPr>
        <w:t>:</w:t>
      </w:r>
    </w:p>
    <w:p w14:paraId="63F2133C" w14:textId="77777777" w:rsidR="00C9358A" w:rsidRDefault="00384A78" w:rsidP="0082165B">
      <w:pPr>
        <w:pStyle w:val="Bd-1BodyText1"/>
        <w:numPr>
          <w:ilvl w:val="0"/>
          <w:numId w:val="17"/>
        </w:numPr>
        <w:rPr>
          <w:lang w:val="en-US"/>
        </w:rPr>
      </w:pPr>
      <w:r>
        <w:rPr>
          <w:lang w:val="en-US"/>
        </w:rPr>
        <w:t>Window PC hoặc các thiết bị di động</w:t>
      </w:r>
    </w:p>
    <w:p w14:paraId="58D8CDC5" w14:textId="431E7D08" w:rsidR="00C9358A" w:rsidRPr="00674AAB" w:rsidRDefault="00C9358A" w:rsidP="00674AAB">
      <w:pPr>
        <w:pStyle w:val="Bd-1BodyText1"/>
        <w:rPr>
          <w:lang w:val="en-US"/>
        </w:rPr>
      </w:pPr>
      <w:r>
        <w:rPr>
          <w:lang w:val="en-US"/>
        </w:rPr>
        <w:t xml:space="preserve">Tester sẽ dùng thiết bị </w:t>
      </w:r>
      <w:r w:rsidR="00384A78">
        <w:rPr>
          <w:lang w:val="en-US"/>
        </w:rPr>
        <w:t>PC/Mobile</w:t>
      </w:r>
      <w:r w:rsidR="00674AAB">
        <w:rPr>
          <w:lang w:val="en-US"/>
        </w:rPr>
        <w:t xml:space="preserve"> nối vào mạng nội bộ</w:t>
      </w:r>
      <w:r w:rsidR="000E7A40">
        <w:rPr>
          <w:lang w:val="en-US"/>
        </w:rPr>
        <w:t xml:space="preserve"> để</w:t>
      </w:r>
      <w:r w:rsidR="00674AAB">
        <w:rPr>
          <w:lang w:val="en-US"/>
        </w:rPr>
        <w:t xml:space="preserve"> kiểm tra khả năng kết nối ra internet và </w:t>
      </w:r>
      <w:r w:rsidR="000E7A40">
        <w:rPr>
          <w:lang w:val="en-US"/>
        </w:rPr>
        <w:t>sử dụng mạng Internet 4G để kiểm tra tính khả dụng của các dịch vụ public đang được vận hành của FECREDIT</w:t>
      </w:r>
    </w:p>
    <w:p w14:paraId="105AEAC4" w14:textId="77777777" w:rsidR="009268B9" w:rsidRDefault="009268B9" w:rsidP="009268B9">
      <w:pPr>
        <w:pStyle w:val="Heading2"/>
        <w:numPr>
          <w:ilvl w:val="1"/>
          <w:numId w:val="3"/>
        </w:numPr>
        <w:pBdr>
          <w:top w:val="single" w:sz="2" w:space="0" w:color="C0C0C0"/>
        </w:pBdr>
        <w:shd w:val="pct10" w:color="auto" w:fill="007033"/>
        <w:tabs>
          <w:tab w:val="clear" w:pos="720"/>
          <w:tab w:val="clear" w:pos="1146"/>
        </w:tabs>
        <w:ind w:left="792"/>
        <w:rPr>
          <w:color w:val="FFFFFF" w:themeColor="background1"/>
        </w:rPr>
      </w:pPr>
      <w:bookmarkStart w:id="8" w:name="_Toc111467125"/>
      <w:r>
        <w:rPr>
          <w:color w:val="FFFFFF" w:themeColor="background1"/>
        </w:rPr>
        <w:t>Tối ưu hóa</w:t>
      </w:r>
      <w:bookmarkEnd w:id="8"/>
    </w:p>
    <w:p w14:paraId="0AED1FC6" w14:textId="77777777" w:rsidR="007F33CC" w:rsidRPr="00467736" w:rsidRDefault="00C9358A" w:rsidP="00467736">
      <w:pPr>
        <w:pStyle w:val="Bd-1BodyText1"/>
        <w:rPr>
          <w:lang w:val="en-US"/>
        </w:rPr>
      </w:pPr>
      <w:r>
        <w:rPr>
          <w:lang w:val="en-US"/>
        </w:rPr>
        <w:t>Sau khi có các kết quả bước đầu, tiến hành kiểm tra khắc phục các lỗi xảy ra (nếu có)</w:t>
      </w:r>
      <w:r w:rsidR="007F33CC">
        <w:rPr>
          <w:lang w:val="en-US"/>
        </w:rPr>
        <w:t xml:space="preserve"> và tối ưu hóa các cấu hình đ</w:t>
      </w:r>
      <w:r w:rsidR="00467736">
        <w:rPr>
          <w:lang w:val="en-US"/>
        </w:rPr>
        <w:t>ể đạt kết quả tốt nhất.</w:t>
      </w:r>
    </w:p>
    <w:p w14:paraId="45E895BE" w14:textId="77777777" w:rsidR="009268B9" w:rsidRPr="009268B9" w:rsidRDefault="007F33CC" w:rsidP="009268B9">
      <w:pPr>
        <w:pStyle w:val="Heading2"/>
        <w:numPr>
          <w:ilvl w:val="1"/>
          <w:numId w:val="3"/>
        </w:numPr>
        <w:pBdr>
          <w:top w:val="single" w:sz="2" w:space="0" w:color="C0C0C0"/>
        </w:pBdr>
        <w:shd w:val="pct10" w:color="auto" w:fill="007033"/>
        <w:tabs>
          <w:tab w:val="clear" w:pos="720"/>
          <w:tab w:val="clear" w:pos="1146"/>
        </w:tabs>
        <w:ind w:left="792"/>
        <w:rPr>
          <w:color w:val="FFFFFF" w:themeColor="background1"/>
        </w:rPr>
      </w:pPr>
      <w:bookmarkStart w:id="9" w:name="_Toc111467126"/>
      <w:r>
        <w:rPr>
          <w:color w:val="FFFFFF" w:themeColor="background1"/>
        </w:rPr>
        <w:t>Nghiệm thu</w:t>
      </w:r>
      <w:bookmarkEnd w:id="9"/>
    </w:p>
    <w:p w14:paraId="06C57750" w14:textId="7A6963FA" w:rsidR="009268B9" w:rsidRPr="009268B9" w:rsidRDefault="007F33CC" w:rsidP="009268B9">
      <w:pPr>
        <w:pStyle w:val="Bd-1BodyText1"/>
      </w:pPr>
      <w:r>
        <w:t xml:space="preserve">Dựa vào kết quả </w:t>
      </w:r>
      <w:r w:rsidR="009D6E1C">
        <w:t xml:space="preserve">cấu hình và </w:t>
      </w:r>
      <w:r>
        <w:t xml:space="preserve">Test thực tế, </w:t>
      </w:r>
      <w:r w:rsidR="000E7A40">
        <w:t xml:space="preserve">FECREDIT </w:t>
      </w:r>
      <w:r>
        <w:t>sẽ đưa ra các kết quả trên c</w:t>
      </w:r>
      <w:r w:rsidR="00C677A0">
        <w:t>hecklist, là cơ sở để nghiệm thu</w:t>
      </w:r>
      <w:r w:rsidR="008277A7">
        <w:t>, đánh giá được năng lực và tính năng của thiết bị.</w:t>
      </w:r>
    </w:p>
    <w:p w14:paraId="607EF102" w14:textId="77777777" w:rsidR="008277A7" w:rsidRDefault="008277A7">
      <w:pPr>
        <w:rPr>
          <w:rFonts w:ascii="Verdana" w:hAnsi="Verdana"/>
          <w:b/>
          <w:bCs/>
          <w:color w:val="FFFFFF" w:themeColor="background1"/>
          <w:kern w:val="24"/>
          <w:sz w:val="32"/>
          <w:szCs w:val="3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FFFFFF" w:themeColor="background1"/>
        </w:rPr>
        <w:br w:type="page"/>
      </w:r>
    </w:p>
    <w:p w14:paraId="00F0B55E" w14:textId="77777777" w:rsidR="00B91632" w:rsidRDefault="003235B6" w:rsidP="00B91632">
      <w:pPr>
        <w:pStyle w:val="Heading1"/>
        <w:numPr>
          <w:ilvl w:val="0"/>
          <w:numId w:val="3"/>
        </w:numPr>
        <w:shd w:val="pct15" w:color="auto" w:fill="396499"/>
        <w:ind w:left="432" w:hanging="432"/>
        <w:rPr>
          <w:color w:val="FFFFFF" w:themeColor="background1"/>
        </w:rPr>
      </w:pPr>
      <w:bookmarkStart w:id="10" w:name="_Toc111467127"/>
      <w:r>
        <w:rPr>
          <w:color w:val="FFFFFF" w:themeColor="background1"/>
        </w:rPr>
        <w:lastRenderedPageBreak/>
        <w:t>Kết quả</w:t>
      </w:r>
      <w:r w:rsidR="00B91632" w:rsidRPr="00B91632">
        <w:rPr>
          <w:color w:val="FFFFFF" w:themeColor="background1"/>
        </w:rPr>
        <w:t xml:space="preserve"> </w:t>
      </w:r>
      <w:r>
        <w:rPr>
          <w:color w:val="FFFFFF" w:themeColor="background1"/>
        </w:rPr>
        <w:t>(bảng Checklist)</w:t>
      </w:r>
      <w:bookmarkEnd w:id="10"/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1217"/>
        <w:gridCol w:w="3751"/>
        <w:gridCol w:w="2340"/>
        <w:gridCol w:w="3240"/>
      </w:tblGrid>
      <w:tr w:rsidR="00BC00E8" w:rsidRPr="003235B6" w14:paraId="26E6C830" w14:textId="77777777" w:rsidTr="00131045">
        <w:trPr>
          <w:trHeight w:val="568"/>
          <w:jc w:val="center"/>
        </w:trPr>
        <w:tc>
          <w:tcPr>
            <w:tcW w:w="607" w:type="dxa"/>
            <w:shd w:val="clear" w:color="auto" w:fill="C6D9F1" w:themeFill="text2" w:themeFillTint="33"/>
            <w:vAlign w:val="center"/>
            <w:hideMark/>
          </w:tcPr>
          <w:p w14:paraId="2D6A903F" w14:textId="77777777" w:rsidR="001C3052" w:rsidRPr="003235B6" w:rsidRDefault="001C3052" w:rsidP="003235B6">
            <w:pPr>
              <w:jc w:val="center"/>
              <w:rPr>
                <w:rFonts w:cs="Arial"/>
                <w:b/>
                <w:bCs/>
                <w:color w:val="000000"/>
                <w:szCs w:val="28"/>
              </w:rPr>
            </w:pPr>
            <w:r w:rsidRPr="003235B6">
              <w:rPr>
                <w:rFonts w:cs="Arial"/>
                <w:b/>
                <w:bCs/>
                <w:color w:val="000000"/>
                <w:szCs w:val="28"/>
              </w:rPr>
              <w:t>STT</w:t>
            </w:r>
          </w:p>
        </w:tc>
        <w:tc>
          <w:tcPr>
            <w:tcW w:w="1217" w:type="dxa"/>
            <w:shd w:val="clear" w:color="auto" w:fill="C6D9F1" w:themeFill="text2" w:themeFillTint="33"/>
          </w:tcPr>
          <w:p w14:paraId="6C2C8419" w14:textId="77777777" w:rsidR="001C3052" w:rsidRPr="003235B6" w:rsidRDefault="001C3052" w:rsidP="00E00063">
            <w:pPr>
              <w:jc w:val="center"/>
              <w:rPr>
                <w:rFonts w:cs="Arial"/>
                <w:b/>
                <w:bCs/>
                <w:color w:val="000000"/>
                <w:szCs w:val="28"/>
              </w:rPr>
            </w:pPr>
          </w:p>
        </w:tc>
        <w:tc>
          <w:tcPr>
            <w:tcW w:w="3751" w:type="dxa"/>
            <w:shd w:val="clear" w:color="auto" w:fill="C6D9F1" w:themeFill="text2" w:themeFillTint="33"/>
            <w:vAlign w:val="center"/>
            <w:hideMark/>
          </w:tcPr>
          <w:p w14:paraId="02D495CE" w14:textId="18905482" w:rsidR="001C3052" w:rsidRPr="003235B6" w:rsidRDefault="00376F4F" w:rsidP="00E00063">
            <w:pPr>
              <w:jc w:val="center"/>
              <w:rPr>
                <w:rFonts w:cs="Arial"/>
                <w:b/>
                <w:bCs/>
                <w:color w:val="000000"/>
                <w:szCs w:val="28"/>
              </w:rPr>
            </w:pPr>
            <w:r>
              <w:rPr>
                <w:rFonts w:cs="Arial"/>
                <w:b/>
                <w:bCs/>
                <w:color w:val="000000"/>
                <w:szCs w:val="28"/>
              </w:rPr>
              <w:t>Các bước triển khai</w:t>
            </w:r>
          </w:p>
        </w:tc>
        <w:tc>
          <w:tcPr>
            <w:tcW w:w="2340" w:type="dxa"/>
            <w:shd w:val="clear" w:color="auto" w:fill="C6D9F1" w:themeFill="text2" w:themeFillTint="33"/>
            <w:vAlign w:val="center"/>
          </w:tcPr>
          <w:p w14:paraId="3083AC1F" w14:textId="77777777" w:rsidR="001C3052" w:rsidRPr="003235B6" w:rsidRDefault="001C3052" w:rsidP="003235B6">
            <w:pPr>
              <w:jc w:val="center"/>
              <w:rPr>
                <w:rFonts w:cs="Arial"/>
                <w:b/>
                <w:bCs/>
                <w:color w:val="000000"/>
                <w:szCs w:val="28"/>
              </w:rPr>
            </w:pPr>
            <w:r w:rsidRPr="003235B6">
              <w:rPr>
                <w:rFonts w:cs="Arial"/>
                <w:b/>
                <w:bCs/>
                <w:color w:val="000000"/>
                <w:szCs w:val="28"/>
              </w:rPr>
              <w:t>Kết quả kiểm tra</w:t>
            </w:r>
          </w:p>
        </w:tc>
        <w:tc>
          <w:tcPr>
            <w:tcW w:w="3240" w:type="dxa"/>
            <w:shd w:val="clear" w:color="auto" w:fill="C6D9F1" w:themeFill="text2" w:themeFillTint="33"/>
            <w:vAlign w:val="center"/>
          </w:tcPr>
          <w:p w14:paraId="466EE227" w14:textId="77777777" w:rsidR="001C3052" w:rsidRPr="003235B6" w:rsidRDefault="001C3052" w:rsidP="003235B6">
            <w:pPr>
              <w:jc w:val="center"/>
              <w:rPr>
                <w:rFonts w:cs="Arial"/>
                <w:b/>
                <w:bCs/>
                <w:color w:val="000000"/>
                <w:szCs w:val="28"/>
              </w:rPr>
            </w:pPr>
            <w:r w:rsidRPr="003235B6">
              <w:rPr>
                <w:rFonts w:cs="Arial"/>
                <w:b/>
                <w:bCs/>
                <w:color w:val="000000"/>
                <w:szCs w:val="28"/>
              </w:rPr>
              <w:t>Ghi chú</w:t>
            </w:r>
          </w:p>
        </w:tc>
      </w:tr>
      <w:tr w:rsidR="00BC00E8" w:rsidRPr="003235B6" w14:paraId="14A4ACB7" w14:textId="77777777" w:rsidTr="00131045">
        <w:trPr>
          <w:trHeight w:val="248"/>
          <w:jc w:val="center"/>
        </w:trPr>
        <w:tc>
          <w:tcPr>
            <w:tcW w:w="607" w:type="dxa"/>
            <w:shd w:val="clear" w:color="auto" w:fill="C2D69B" w:themeFill="accent3" w:themeFillTint="99"/>
            <w:noWrap/>
            <w:vAlign w:val="center"/>
            <w:hideMark/>
          </w:tcPr>
          <w:p w14:paraId="7E9AA0FE" w14:textId="77777777" w:rsidR="001C3052" w:rsidRPr="00167F27" w:rsidRDefault="001C3052" w:rsidP="00B54209">
            <w:pPr>
              <w:rPr>
                <w:rFonts w:cs="Arial"/>
                <w:b/>
                <w:bCs/>
                <w:color w:val="000000"/>
              </w:rPr>
            </w:pPr>
            <w:r w:rsidRPr="00167F27">
              <w:rPr>
                <w:rFonts w:cs="Arial"/>
                <w:b/>
                <w:bCs/>
                <w:color w:val="000000"/>
              </w:rPr>
              <w:t>1</w:t>
            </w:r>
          </w:p>
        </w:tc>
        <w:tc>
          <w:tcPr>
            <w:tcW w:w="1217" w:type="dxa"/>
            <w:shd w:val="clear" w:color="auto" w:fill="C2D69B" w:themeFill="accent3" w:themeFillTint="99"/>
          </w:tcPr>
          <w:p w14:paraId="0D1F1C06" w14:textId="77777777" w:rsidR="001C3052" w:rsidRDefault="001C3052" w:rsidP="003235B6">
            <w:pPr>
              <w:rPr>
                <w:rFonts w:cs="Arial"/>
                <w:b/>
                <w:bCs/>
                <w:color w:val="000000"/>
                <w:szCs w:val="24"/>
              </w:rPr>
            </w:pPr>
          </w:p>
        </w:tc>
        <w:tc>
          <w:tcPr>
            <w:tcW w:w="3751" w:type="dxa"/>
            <w:shd w:val="clear" w:color="auto" w:fill="C2D69B" w:themeFill="accent3" w:themeFillTint="99"/>
            <w:noWrap/>
            <w:vAlign w:val="center"/>
            <w:hideMark/>
          </w:tcPr>
          <w:p w14:paraId="7D82CD72" w14:textId="188E9E3C" w:rsidR="001C3052" w:rsidRPr="003235B6" w:rsidRDefault="00EF4F79" w:rsidP="003235B6">
            <w:pPr>
              <w:rPr>
                <w:rFonts w:cs="Arial"/>
                <w:b/>
                <w:bCs/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>ELFIQ CORE-3</w:t>
            </w:r>
          </w:p>
        </w:tc>
        <w:tc>
          <w:tcPr>
            <w:tcW w:w="2340" w:type="dxa"/>
            <w:shd w:val="clear" w:color="auto" w:fill="C2D69B" w:themeFill="accent3" w:themeFillTint="99"/>
            <w:vAlign w:val="center"/>
          </w:tcPr>
          <w:p w14:paraId="1E108241" w14:textId="77777777" w:rsidR="001C3052" w:rsidRPr="003235B6" w:rsidRDefault="001C3052" w:rsidP="003235B6">
            <w:pPr>
              <w:rPr>
                <w:rFonts w:cs="Arial"/>
                <w:b/>
                <w:bCs/>
                <w:color w:val="000000"/>
                <w:szCs w:val="24"/>
              </w:rPr>
            </w:pPr>
          </w:p>
        </w:tc>
        <w:tc>
          <w:tcPr>
            <w:tcW w:w="3240" w:type="dxa"/>
            <w:shd w:val="clear" w:color="auto" w:fill="C2D69B" w:themeFill="accent3" w:themeFillTint="99"/>
            <w:vAlign w:val="center"/>
          </w:tcPr>
          <w:p w14:paraId="7A61CA8E" w14:textId="77777777" w:rsidR="001C3052" w:rsidRPr="003235B6" w:rsidRDefault="001C3052" w:rsidP="003235B6">
            <w:pPr>
              <w:rPr>
                <w:rFonts w:cs="Arial"/>
                <w:b/>
                <w:bCs/>
                <w:color w:val="000000"/>
                <w:szCs w:val="24"/>
              </w:rPr>
            </w:pPr>
          </w:p>
        </w:tc>
      </w:tr>
      <w:tr w:rsidR="007549A2" w:rsidRPr="003235B6" w14:paraId="78C388CE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14:paraId="0C82972A" w14:textId="77777777" w:rsidR="007549A2" w:rsidRPr="00167F27" w:rsidRDefault="007549A2" w:rsidP="00B54209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1.1</w:t>
            </w:r>
          </w:p>
        </w:tc>
        <w:tc>
          <w:tcPr>
            <w:tcW w:w="1217" w:type="dxa"/>
            <w:vMerge w:val="restart"/>
            <w:vAlign w:val="center"/>
          </w:tcPr>
          <w:p w14:paraId="08EDDFF5" w14:textId="28D77AA3" w:rsidR="007549A2" w:rsidRDefault="007549A2" w:rsidP="00BC00E8">
            <w:pPr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Các bước chuẩn bị</w:t>
            </w:r>
            <w:r w:rsidR="00CE2C08">
              <w:rPr>
                <w:rFonts w:cs="Arial"/>
                <w:color w:val="000000"/>
              </w:rPr>
              <w:t xml:space="preserve"> trước triển khai</w:t>
            </w:r>
          </w:p>
        </w:tc>
        <w:tc>
          <w:tcPr>
            <w:tcW w:w="3751" w:type="dxa"/>
            <w:shd w:val="clear" w:color="auto" w:fill="auto"/>
            <w:noWrap/>
            <w:vAlign w:val="center"/>
            <w:hideMark/>
          </w:tcPr>
          <w:p w14:paraId="28B5683D" w14:textId="5B1731D2" w:rsidR="007549A2" w:rsidRPr="00B36D21" w:rsidRDefault="004A71AC" w:rsidP="00131045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Thống nhất</w:t>
            </w:r>
            <w:r w:rsidR="007549A2">
              <w:rPr>
                <w:rFonts w:cs="Arial"/>
                <w:color w:val="000000"/>
              </w:rPr>
              <w:t xml:space="preserve"> phương án/mô hình triển khai</w:t>
            </w:r>
          </w:p>
        </w:tc>
        <w:tc>
          <w:tcPr>
            <w:tcW w:w="2340" w:type="dxa"/>
            <w:vAlign w:val="center"/>
          </w:tcPr>
          <w:p w14:paraId="526CA268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2C9F5D1A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</w:p>
        </w:tc>
      </w:tr>
      <w:tr w:rsidR="007549A2" w:rsidRPr="003235B6" w14:paraId="68952AD4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0064494A" w14:textId="77777777" w:rsidR="007549A2" w:rsidRPr="00167F27" w:rsidRDefault="007549A2" w:rsidP="00B54209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1.2</w:t>
            </w:r>
          </w:p>
        </w:tc>
        <w:tc>
          <w:tcPr>
            <w:tcW w:w="1217" w:type="dxa"/>
            <w:vMerge/>
          </w:tcPr>
          <w:p w14:paraId="225C5880" w14:textId="77777777" w:rsidR="007549A2" w:rsidRDefault="007549A2" w:rsidP="00BC00E8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4BBBFE51" w14:textId="0D6B89EC" w:rsidR="007549A2" w:rsidRDefault="007549A2" w:rsidP="00BC00E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Chuẩn bị cấu hình, port trống cần thiết (nếu có phát sinh thêm các kết nối mới) trên các switch đang/dự định kết nối vào thiết bị Elfiq CORE-3 mới</w:t>
            </w:r>
          </w:p>
        </w:tc>
        <w:tc>
          <w:tcPr>
            <w:tcW w:w="2340" w:type="dxa"/>
            <w:vAlign w:val="center"/>
          </w:tcPr>
          <w:p w14:paraId="06184D29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6D54C84D" w14:textId="28EEE02F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</w:p>
        </w:tc>
      </w:tr>
      <w:tr w:rsidR="007549A2" w:rsidRPr="003235B6" w14:paraId="32FF3269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3D9906C5" w14:textId="77777777" w:rsidR="007549A2" w:rsidRPr="00167F27" w:rsidRDefault="007549A2" w:rsidP="00B54209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1.3</w:t>
            </w:r>
          </w:p>
        </w:tc>
        <w:tc>
          <w:tcPr>
            <w:tcW w:w="1217" w:type="dxa"/>
            <w:vMerge/>
          </w:tcPr>
          <w:p w14:paraId="32A581CB" w14:textId="77777777" w:rsidR="007549A2" w:rsidRDefault="007549A2" w:rsidP="00BC00E8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12711480" w14:textId="00234667" w:rsidR="007549A2" w:rsidRPr="00B36D21" w:rsidRDefault="007549A2" w:rsidP="00131045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Đánh dấu dây cáp mạng đang đấu nối vào thiết bị Elfiq LBX-900 đang có</w:t>
            </w:r>
          </w:p>
        </w:tc>
        <w:tc>
          <w:tcPr>
            <w:tcW w:w="2340" w:type="dxa"/>
            <w:vAlign w:val="center"/>
          </w:tcPr>
          <w:p w14:paraId="172C3E7B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1765AF35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</w:p>
        </w:tc>
      </w:tr>
      <w:tr w:rsidR="007549A2" w:rsidRPr="003235B6" w14:paraId="7E884973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5C7BFA97" w14:textId="7C818AB1" w:rsidR="007549A2" w:rsidRPr="00167F27" w:rsidRDefault="007549A2" w:rsidP="006835FC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1.4</w:t>
            </w:r>
          </w:p>
        </w:tc>
        <w:tc>
          <w:tcPr>
            <w:tcW w:w="1217" w:type="dxa"/>
            <w:vMerge/>
          </w:tcPr>
          <w:p w14:paraId="1B495550" w14:textId="77777777" w:rsidR="007549A2" w:rsidRDefault="007549A2" w:rsidP="006835FC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675AAB76" w14:textId="10B2A00A" w:rsidR="007549A2" w:rsidRDefault="007549A2" w:rsidP="006835FC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Sao lưu cấu hình các thiết bị Elfiq LBX-900 tương ứng đang có</w:t>
            </w:r>
          </w:p>
        </w:tc>
        <w:tc>
          <w:tcPr>
            <w:tcW w:w="2340" w:type="dxa"/>
            <w:vAlign w:val="center"/>
          </w:tcPr>
          <w:p w14:paraId="1C70C00F" w14:textId="2FB25D4D" w:rsidR="007549A2" w:rsidRPr="00DF0221" w:rsidRDefault="007549A2" w:rsidP="006835FC">
            <w:pPr>
              <w:rPr>
                <w:rFonts w:cs="Arial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2C84D265" w14:textId="77777777" w:rsidR="007549A2" w:rsidRPr="003235B6" w:rsidRDefault="007549A2" w:rsidP="006835FC">
            <w:pPr>
              <w:rPr>
                <w:rFonts w:cs="Arial"/>
                <w:color w:val="000000"/>
                <w:szCs w:val="24"/>
              </w:rPr>
            </w:pPr>
          </w:p>
        </w:tc>
      </w:tr>
      <w:tr w:rsidR="007549A2" w:rsidRPr="003235B6" w14:paraId="17DE2684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033DBBCB" w14:textId="137FBAFE" w:rsidR="007549A2" w:rsidRPr="00167F27" w:rsidRDefault="007549A2" w:rsidP="00B54209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>
              <w:rPr>
                <w:rFonts w:cs="Arial"/>
                <w:color w:val="000000"/>
              </w:rPr>
              <w:t>5</w:t>
            </w:r>
          </w:p>
        </w:tc>
        <w:tc>
          <w:tcPr>
            <w:tcW w:w="1217" w:type="dxa"/>
            <w:vMerge/>
          </w:tcPr>
          <w:p w14:paraId="7259FF75" w14:textId="77777777" w:rsidR="007549A2" w:rsidRDefault="007549A2" w:rsidP="00BC00E8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01AA2BDD" w14:textId="79790B1D" w:rsidR="007549A2" w:rsidRDefault="007549A2" w:rsidP="00BC00E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Ghi nhận thông tin các đường Internet sẽ kết nối vào Elfiq CORE-3 và đối chiếu với cấu hình đã được</w:t>
            </w:r>
            <w:r w:rsidR="005A150F">
              <w:rPr>
                <w:rFonts w:cs="Arial"/>
                <w:color w:val="000000"/>
              </w:rPr>
              <w:t xml:space="preserve"> sao lưu từ LBX-900 đang có</w:t>
            </w:r>
          </w:p>
        </w:tc>
        <w:tc>
          <w:tcPr>
            <w:tcW w:w="2340" w:type="dxa"/>
            <w:vAlign w:val="center"/>
          </w:tcPr>
          <w:p w14:paraId="7861672B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4BBFCB11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</w:p>
        </w:tc>
      </w:tr>
      <w:tr w:rsidR="007549A2" w:rsidRPr="003235B6" w14:paraId="42BD340C" w14:textId="77777777" w:rsidTr="007549A2">
        <w:trPr>
          <w:trHeight w:val="305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66CD8474" w14:textId="70A7A8E6" w:rsidR="007549A2" w:rsidRPr="00167F27" w:rsidRDefault="007549A2" w:rsidP="00B54209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1.6</w:t>
            </w:r>
          </w:p>
        </w:tc>
        <w:tc>
          <w:tcPr>
            <w:tcW w:w="1217" w:type="dxa"/>
            <w:vMerge/>
          </w:tcPr>
          <w:p w14:paraId="755F4CE6" w14:textId="77777777" w:rsidR="007549A2" w:rsidRDefault="007549A2" w:rsidP="00BC00E8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64160FEF" w14:textId="5A3C68A0" w:rsidR="007549A2" w:rsidRDefault="005A150F" w:rsidP="00BC00E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Ghi nhận thông tin </w:t>
            </w:r>
            <w:r w:rsidR="004A71AC">
              <w:rPr>
                <w:rFonts w:cs="Arial"/>
                <w:color w:val="000000"/>
              </w:rPr>
              <w:t xml:space="preserve">mạng nội bộ </w:t>
            </w:r>
            <w:r>
              <w:rPr>
                <w:rFonts w:cs="Arial"/>
                <w:color w:val="000000"/>
              </w:rPr>
              <w:t>và đối chiếu với cấu hình đã được sao lưu từ LBX-900 đang có</w:t>
            </w:r>
          </w:p>
        </w:tc>
        <w:tc>
          <w:tcPr>
            <w:tcW w:w="2340" w:type="dxa"/>
            <w:vAlign w:val="center"/>
          </w:tcPr>
          <w:p w14:paraId="3D6E31BF" w14:textId="68CD00B8" w:rsidR="007549A2" w:rsidRPr="00DF0221" w:rsidRDefault="007549A2" w:rsidP="00BC00E8">
            <w:pPr>
              <w:rPr>
                <w:rFonts w:cs="Arial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477731C5" w14:textId="77777777" w:rsidR="007549A2" w:rsidRPr="003235B6" w:rsidRDefault="007549A2" w:rsidP="00BC00E8">
            <w:pPr>
              <w:rPr>
                <w:rFonts w:cs="Arial"/>
                <w:color w:val="000000"/>
                <w:szCs w:val="24"/>
              </w:rPr>
            </w:pPr>
          </w:p>
        </w:tc>
      </w:tr>
      <w:tr w:rsidR="00167F27" w:rsidRPr="003235B6" w14:paraId="2877A448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14:paraId="5ECF43E5" w14:textId="1A6F3F35" w:rsidR="00167F27" w:rsidRPr="00167F27" w:rsidRDefault="00167F27" w:rsidP="007549A2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7549A2">
              <w:rPr>
                <w:rFonts w:cs="Arial"/>
                <w:color w:val="000000"/>
              </w:rPr>
              <w:t>7</w:t>
            </w:r>
          </w:p>
        </w:tc>
        <w:tc>
          <w:tcPr>
            <w:tcW w:w="1217" w:type="dxa"/>
            <w:vMerge w:val="restart"/>
            <w:vAlign w:val="center"/>
          </w:tcPr>
          <w:p w14:paraId="506C9284" w14:textId="3908A3C9" w:rsidR="00167F27" w:rsidRPr="00B36D21" w:rsidRDefault="00530386" w:rsidP="00167F27">
            <w:pPr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Các bước</w:t>
            </w:r>
            <w:r w:rsidR="00CE2C08">
              <w:rPr>
                <w:rFonts w:cs="Arial"/>
                <w:color w:val="000000"/>
              </w:rPr>
              <w:t xml:space="preserve"> chuẩn bị</w:t>
            </w:r>
            <w:r w:rsidR="00777F4A">
              <w:rPr>
                <w:rFonts w:cs="Arial"/>
                <w:color w:val="000000"/>
              </w:rPr>
              <w:t xml:space="preserve"> cấu hình</w:t>
            </w: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703DA220" w14:textId="103E8E2C" w:rsidR="00167F27" w:rsidRPr="00B36D21" w:rsidRDefault="00341741" w:rsidP="00167F27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Chuyển cấu hình đã sao lưu từ Elfiq LBX-900 sang CORE-3 mới </w:t>
            </w:r>
            <w:r w:rsidR="00B61100">
              <w:rPr>
                <w:rFonts w:cs="Arial"/>
                <w:color w:val="000000"/>
              </w:rPr>
              <w:t xml:space="preserve">theo các thông tin đã ghi nhận ở mục “Các bước chuẩn bị” </w:t>
            </w:r>
            <w:r>
              <w:rPr>
                <w:rFonts w:cs="Arial"/>
                <w:color w:val="000000"/>
              </w:rPr>
              <w:t xml:space="preserve">và tối ưu hóa cấu hình </w:t>
            </w:r>
            <w:r w:rsidR="00B61100">
              <w:rPr>
                <w:rFonts w:cs="Arial"/>
                <w:color w:val="000000"/>
              </w:rPr>
              <w:t xml:space="preserve">để </w:t>
            </w:r>
            <w:r>
              <w:rPr>
                <w:rFonts w:cs="Arial"/>
                <w:color w:val="000000"/>
              </w:rPr>
              <w:t>tương thích với thiết bị/firmware</w:t>
            </w:r>
            <w:r w:rsidR="00B61100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>mới</w:t>
            </w:r>
          </w:p>
        </w:tc>
        <w:tc>
          <w:tcPr>
            <w:tcW w:w="2340" w:type="dxa"/>
            <w:vAlign w:val="center"/>
          </w:tcPr>
          <w:p w14:paraId="07818D1B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5DBC7BAE" w14:textId="77777777" w:rsidR="00C55780" w:rsidRDefault="00C55780" w:rsidP="00167F27">
            <w:pPr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 xml:space="preserve">Thực hiện trên thiết bị </w:t>
            </w:r>
            <w:r w:rsidR="00B61100">
              <w:rPr>
                <w:rFonts w:cs="Arial"/>
                <w:color w:val="000000"/>
                <w:szCs w:val="24"/>
              </w:rPr>
              <w:t xml:space="preserve">được quy định là </w:t>
            </w:r>
            <w:r>
              <w:rPr>
                <w:rFonts w:cs="Arial"/>
                <w:color w:val="000000"/>
                <w:szCs w:val="24"/>
              </w:rPr>
              <w:t>Master</w:t>
            </w:r>
            <w:r w:rsidR="00B61100">
              <w:rPr>
                <w:rFonts w:cs="Arial"/>
                <w:color w:val="000000"/>
                <w:szCs w:val="24"/>
              </w:rPr>
              <w:t xml:space="preserve"> trong mô hình HA</w:t>
            </w:r>
          </w:p>
          <w:p w14:paraId="100EF271" w14:textId="1C8D30CE" w:rsidR="00F76C0C" w:rsidRPr="003235B6" w:rsidRDefault="00F76C0C" w:rsidP="00167F27">
            <w:pPr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(Chưa đưa thiết bị mới vào hệ thống)</w:t>
            </w:r>
          </w:p>
        </w:tc>
      </w:tr>
      <w:tr w:rsidR="00167F27" w:rsidRPr="003235B6" w14:paraId="40826278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10E61FB9" w14:textId="53825141" w:rsidR="00167F27" w:rsidRPr="00167F27" w:rsidRDefault="00167F27" w:rsidP="007549A2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F76C0C">
              <w:rPr>
                <w:rFonts w:cs="Arial"/>
                <w:color w:val="000000"/>
              </w:rPr>
              <w:t>8</w:t>
            </w:r>
          </w:p>
        </w:tc>
        <w:tc>
          <w:tcPr>
            <w:tcW w:w="1217" w:type="dxa"/>
            <w:vMerge/>
            <w:vAlign w:val="center"/>
          </w:tcPr>
          <w:p w14:paraId="675BAD35" w14:textId="77777777" w:rsidR="00167F27" w:rsidRPr="00B36D21" w:rsidRDefault="00167F27" w:rsidP="00167F27">
            <w:pPr>
              <w:jc w:val="center"/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4310C284" w14:textId="7B66ED71" w:rsidR="00167F27" w:rsidRPr="00B36D21" w:rsidRDefault="00F76C0C" w:rsidP="00167F27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Đồng bộ Cấu hình trên thiết bị Master cho thiết bị được quy định là Slave</w:t>
            </w:r>
          </w:p>
        </w:tc>
        <w:tc>
          <w:tcPr>
            <w:tcW w:w="2340" w:type="dxa"/>
            <w:vAlign w:val="center"/>
          </w:tcPr>
          <w:p w14:paraId="750309E2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109F0B54" w14:textId="72063D27" w:rsidR="00167F27" w:rsidRPr="003235B6" w:rsidRDefault="00F76C0C" w:rsidP="00167F27">
            <w:pPr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Chưa đưa thiết bị mới vào hệ thống</w:t>
            </w:r>
          </w:p>
        </w:tc>
      </w:tr>
      <w:tr w:rsidR="00167F27" w:rsidRPr="003235B6" w14:paraId="4E1A31C7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556C1E7A" w14:textId="1CA8BC68" w:rsidR="00167F27" w:rsidRPr="00167F27" w:rsidRDefault="00167F27" w:rsidP="007549A2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CE2C08">
              <w:rPr>
                <w:rFonts w:cs="Arial"/>
                <w:color w:val="000000"/>
              </w:rPr>
              <w:t>9</w:t>
            </w:r>
          </w:p>
        </w:tc>
        <w:tc>
          <w:tcPr>
            <w:tcW w:w="1217" w:type="dxa"/>
            <w:vMerge w:val="restart"/>
            <w:vAlign w:val="center"/>
          </w:tcPr>
          <w:p w14:paraId="2FD9FF52" w14:textId="0225FBBC" w:rsidR="00167F27" w:rsidRPr="00B36D21" w:rsidRDefault="00167F27" w:rsidP="00167F27">
            <w:pPr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Các </w:t>
            </w:r>
            <w:r w:rsidR="00CE2C08">
              <w:rPr>
                <w:rFonts w:cs="Arial"/>
                <w:color w:val="000000"/>
              </w:rPr>
              <w:t>bước lắp đặt và kiểm tra</w:t>
            </w: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5924ADD3" w14:textId="1692974E" w:rsidR="00167F27" w:rsidRDefault="00C554A5" w:rsidP="00167F27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Lắp đặt thiết bị </w:t>
            </w:r>
            <w:r w:rsidR="00C87554">
              <w:rPr>
                <w:rFonts w:cs="Arial"/>
                <w:color w:val="000000"/>
              </w:rPr>
              <w:t>lên tủ rack theo vị trí được cung cấp và chuẩn bị sẵn các dây mạng chờ sẵn theo mô hình đã thống nhất</w:t>
            </w:r>
            <w:r w:rsidR="00167F27">
              <w:rPr>
                <w:rFonts w:cs="Arial"/>
                <w:color w:val="000000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6F2D6AF7" w14:textId="77777777" w:rsidR="00167F27" w:rsidRPr="00DF0221" w:rsidRDefault="00167F27" w:rsidP="00167F27">
            <w:pPr>
              <w:rPr>
                <w:rFonts w:cs="Arial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3C6D747A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</w:p>
        </w:tc>
      </w:tr>
      <w:tr w:rsidR="00167F27" w:rsidRPr="003235B6" w14:paraId="7EA6083C" w14:textId="77777777" w:rsidTr="00131045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</w:tcPr>
          <w:p w14:paraId="5DF487BE" w14:textId="6F0E1C03" w:rsidR="00167F27" w:rsidRPr="00167F27" w:rsidRDefault="00167F27" w:rsidP="007549A2">
            <w:pPr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CE2C08">
              <w:rPr>
                <w:rFonts w:cs="Arial"/>
                <w:color w:val="000000"/>
              </w:rPr>
              <w:t>10</w:t>
            </w:r>
          </w:p>
        </w:tc>
        <w:tc>
          <w:tcPr>
            <w:tcW w:w="1217" w:type="dxa"/>
            <w:vMerge/>
          </w:tcPr>
          <w:p w14:paraId="090865CF" w14:textId="77777777" w:rsidR="00167F27" w:rsidRPr="00B36D21" w:rsidRDefault="00167F27" w:rsidP="00167F27">
            <w:pPr>
              <w:rPr>
                <w:rFonts w:cs="Arial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22366B40" w14:textId="49AA6034" w:rsidR="00167F27" w:rsidRDefault="00C87554" w:rsidP="00167F27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Tiến hành đấu nối dây mạng được chuẩn bị sẵn theo thời gian quy định và tiến hành kiểm tra các kết nối</w:t>
            </w:r>
          </w:p>
        </w:tc>
        <w:tc>
          <w:tcPr>
            <w:tcW w:w="2340" w:type="dxa"/>
            <w:vAlign w:val="center"/>
          </w:tcPr>
          <w:p w14:paraId="1CBD40CE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236BEE69" w14:textId="09703EC0" w:rsidR="00167F27" w:rsidRPr="003235B6" w:rsidRDefault="00C87554" w:rsidP="00167F27">
            <w:pPr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Các kết nối/port LAN, WAN phải up trong giai đoạn này</w:t>
            </w:r>
          </w:p>
        </w:tc>
      </w:tr>
      <w:tr w:rsidR="00167F27" w:rsidRPr="003235B6" w14:paraId="73A56C21" w14:textId="77777777" w:rsidTr="00131045">
        <w:trPr>
          <w:trHeight w:val="236"/>
          <w:jc w:val="center"/>
        </w:trPr>
        <w:tc>
          <w:tcPr>
            <w:tcW w:w="607" w:type="dxa"/>
            <w:shd w:val="clear" w:color="000000" w:fill="FFFFFF"/>
            <w:noWrap/>
            <w:vAlign w:val="bottom"/>
            <w:hideMark/>
          </w:tcPr>
          <w:p w14:paraId="4296DAAF" w14:textId="557AA7A0" w:rsidR="00167F27" w:rsidRPr="00167F27" w:rsidRDefault="00167F27" w:rsidP="002F29EF">
            <w:pPr>
              <w:jc w:val="center"/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CE2C08">
              <w:rPr>
                <w:rFonts w:cs="Arial"/>
                <w:color w:val="000000"/>
              </w:rPr>
              <w:t>11</w:t>
            </w:r>
          </w:p>
        </w:tc>
        <w:tc>
          <w:tcPr>
            <w:tcW w:w="1217" w:type="dxa"/>
            <w:vMerge/>
            <w:shd w:val="clear" w:color="000000" w:fill="FFFFFF"/>
          </w:tcPr>
          <w:p w14:paraId="30505334" w14:textId="77777777" w:rsidR="00167F27" w:rsidRPr="00B36D21" w:rsidRDefault="00167F27" w:rsidP="00167F27">
            <w:pPr>
              <w:pStyle w:val="Bd-1BodyText1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751" w:type="dxa"/>
            <w:shd w:val="clear" w:color="000000" w:fill="FFFFFF"/>
            <w:noWrap/>
            <w:vAlign w:val="center"/>
          </w:tcPr>
          <w:p w14:paraId="1494AD63" w14:textId="1E687904" w:rsidR="00167F27" w:rsidRPr="00B36D21" w:rsidRDefault="00C51D33" w:rsidP="00167F27">
            <w:pPr>
              <w:pStyle w:val="Bd-1BodyText1"/>
              <w:ind w:left="0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Kiểm tra thông mạng Internet từ mạng nội bộ</w:t>
            </w:r>
          </w:p>
        </w:tc>
        <w:tc>
          <w:tcPr>
            <w:tcW w:w="2340" w:type="dxa"/>
            <w:shd w:val="clear" w:color="000000" w:fill="FFFFFF"/>
            <w:vAlign w:val="center"/>
          </w:tcPr>
          <w:p w14:paraId="26CC6AFC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shd w:val="clear" w:color="000000" w:fill="FFFFFF"/>
            <w:vAlign w:val="center"/>
          </w:tcPr>
          <w:p w14:paraId="0B310BFC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</w:p>
        </w:tc>
      </w:tr>
      <w:tr w:rsidR="00167F27" w:rsidRPr="003235B6" w14:paraId="168D092F" w14:textId="77777777" w:rsidTr="00185CAC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14:paraId="2C3226ED" w14:textId="0099AE81" w:rsidR="00167F27" w:rsidRPr="00167F27" w:rsidRDefault="00167F27" w:rsidP="002F29EF">
            <w:pPr>
              <w:jc w:val="center"/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CE2C08">
              <w:rPr>
                <w:rFonts w:cs="Arial"/>
                <w:color w:val="000000"/>
              </w:rPr>
              <w:t>12</w:t>
            </w:r>
          </w:p>
        </w:tc>
        <w:tc>
          <w:tcPr>
            <w:tcW w:w="1217" w:type="dxa"/>
            <w:vMerge/>
          </w:tcPr>
          <w:p w14:paraId="1B0C0C2B" w14:textId="77777777" w:rsidR="00167F27" w:rsidRPr="00B36D21" w:rsidRDefault="00167F27" w:rsidP="00167F27">
            <w:pPr>
              <w:pStyle w:val="Bd-1BodyText1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383B9EB2" w14:textId="05F99EB9" w:rsidR="00167F27" w:rsidRPr="00B36D21" w:rsidRDefault="00C51D33" w:rsidP="00167F27">
            <w:pPr>
              <w:pStyle w:val="Bd-1BodyText1"/>
              <w:ind w:left="0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Kiểm tra các dịch vụ được public ra ngoài Internet</w:t>
            </w:r>
          </w:p>
        </w:tc>
        <w:tc>
          <w:tcPr>
            <w:tcW w:w="2340" w:type="dxa"/>
            <w:vAlign w:val="center"/>
          </w:tcPr>
          <w:p w14:paraId="6243DAAB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6028C150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</w:p>
        </w:tc>
      </w:tr>
      <w:tr w:rsidR="00167F27" w:rsidRPr="003235B6" w14:paraId="3BCAB5AC" w14:textId="77777777" w:rsidTr="00185CAC">
        <w:trPr>
          <w:trHeight w:val="236"/>
          <w:jc w:val="center"/>
        </w:trPr>
        <w:tc>
          <w:tcPr>
            <w:tcW w:w="607" w:type="dxa"/>
            <w:shd w:val="clear" w:color="auto" w:fill="auto"/>
            <w:noWrap/>
            <w:vAlign w:val="bottom"/>
            <w:hideMark/>
          </w:tcPr>
          <w:p w14:paraId="3BA611DD" w14:textId="22998305" w:rsidR="00167F27" w:rsidRPr="00167F27" w:rsidRDefault="00167F27" w:rsidP="002F29EF">
            <w:pPr>
              <w:jc w:val="center"/>
              <w:rPr>
                <w:rFonts w:cs="Arial"/>
                <w:color w:val="000000"/>
              </w:rPr>
            </w:pPr>
            <w:r w:rsidRPr="00167F27">
              <w:rPr>
                <w:rFonts w:cs="Arial"/>
                <w:color w:val="000000"/>
              </w:rPr>
              <w:t>1.</w:t>
            </w:r>
            <w:r w:rsidR="00C51D33">
              <w:rPr>
                <w:rFonts w:cs="Arial"/>
                <w:color w:val="000000"/>
              </w:rPr>
              <w:t>13</w:t>
            </w:r>
          </w:p>
        </w:tc>
        <w:tc>
          <w:tcPr>
            <w:tcW w:w="1217" w:type="dxa"/>
            <w:vMerge/>
          </w:tcPr>
          <w:p w14:paraId="6D081131" w14:textId="77777777" w:rsidR="00167F27" w:rsidRPr="00B36D21" w:rsidRDefault="00167F27" w:rsidP="00167F27">
            <w:pPr>
              <w:pStyle w:val="Bd-1BodyText1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751" w:type="dxa"/>
            <w:shd w:val="clear" w:color="auto" w:fill="auto"/>
            <w:noWrap/>
            <w:vAlign w:val="center"/>
          </w:tcPr>
          <w:p w14:paraId="698870B2" w14:textId="2A1C04CA" w:rsidR="00167F27" w:rsidRPr="00B36D21" w:rsidRDefault="00C51D33" w:rsidP="00167F27">
            <w:pPr>
              <w:pStyle w:val="Bd-1BodyText1"/>
              <w:ind w:left="0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Kiểm tra trạng thái HA, và làm 1 vài test case (tắt thiết bị Master, thêm cấu hình mới để kiểm tra khả năng đồng bộ,…)</w:t>
            </w:r>
          </w:p>
        </w:tc>
        <w:tc>
          <w:tcPr>
            <w:tcW w:w="2340" w:type="dxa"/>
            <w:vAlign w:val="center"/>
          </w:tcPr>
          <w:p w14:paraId="32584C15" w14:textId="77777777" w:rsidR="00167F27" w:rsidRPr="003235B6" w:rsidRDefault="00167F27" w:rsidP="00167F27">
            <w:pPr>
              <w:rPr>
                <w:rFonts w:cs="Arial"/>
                <w:color w:val="000000"/>
                <w:szCs w:val="24"/>
              </w:rPr>
            </w:pPr>
            <w:r w:rsidRPr="00DF0221">
              <w:rPr>
                <w:rFonts w:cs="Arial"/>
              </w:rPr>
              <w:t xml:space="preserve">Đạt </w:t>
            </w:r>
            <w:r w:rsidRPr="00DF022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  <w:r w:rsidRPr="00DF0221">
              <w:rPr>
                <w:rFonts w:cs="Arial"/>
              </w:rPr>
              <w:t xml:space="preserve"> </w:t>
            </w:r>
            <w:r w:rsidRPr="00DF0221">
              <w:rPr>
                <w:rFonts w:cs="Arial"/>
              </w:rPr>
              <w:tab/>
              <w:t xml:space="preserve">Không đạt </w:t>
            </w:r>
            <w:r w:rsidRPr="00DF0221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221">
              <w:rPr>
                <w:rFonts w:cs="Arial"/>
              </w:rPr>
              <w:instrText xml:space="preserve"> FORMCHECKBOX </w:instrText>
            </w:r>
            <w:r w:rsidR="00000000">
              <w:rPr>
                <w:rFonts w:cs="Arial"/>
              </w:rPr>
            </w:r>
            <w:r w:rsidR="00000000">
              <w:rPr>
                <w:rFonts w:cs="Arial"/>
              </w:rPr>
              <w:fldChar w:fldCharType="separate"/>
            </w:r>
            <w:r w:rsidRPr="00DF0221">
              <w:rPr>
                <w:rFonts w:cs="Arial"/>
              </w:rPr>
              <w:fldChar w:fldCharType="end"/>
            </w:r>
          </w:p>
        </w:tc>
        <w:tc>
          <w:tcPr>
            <w:tcW w:w="3240" w:type="dxa"/>
            <w:vAlign w:val="center"/>
          </w:tcPr>
          <w:p w14:paraId="006B9F4B" w14:textId="680455D5" w:rsidR="00167F27" w:rsidRPr="003235B6" w:rsidRDefault="00C51D33" w:rsidP="00167F27">
            <w:pPr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Chỉ thực hiện sau khi kiểm tra các hoạt động mạng thành công</w:t>
            </w:r>
          </w:p>
        </w:tc>
      </w:tr>
    </w:tbl>
    <w:p w14:paraId="5D59E6C2" w14:textId="77777777" w:rsidR="00036CCB" w:rsidRPr="00C87FDF" w:rsidRDefault="00036CCB" w:rsidP="00C87FDF">
      <w:pPr>
        <w:pStyle w:val="FISBody"/>
      </w:pPr>
    </w:p>
    <w:p w14:paraId="5CF69271" w14:textId="77777777" w:rsidR="00560A7B" w:rsidRPr="00C51D33" w:rsidRDefault="00560A7B" w:rsidP="00BB28EA">
      <w:pPr>
        <w:pStyle w:val="Bd-1BodyText1"/>
        <w:ind w:left="0"/>
        <w:rPr>
          <w:lang w:val="en-US"/>
        </w:rPr>
      </w:pPr>
    </w:p>
    <w:p w14:paraId="7A5CDD74" w14:textId="77777777" w:rsidR="00DC0B3E" w:rsidRPr="00C51D33" w:rsidRDefault="00DC0B3E" w:rsidP="00DC0B3E">
      <w:pPr>
        <w:rPr>
          <w:rFonts w:ascii="Verdana" w:hAnsi="Verdana" w:cs="Calibri"/>
          <w:b/>
          <w:sz w:val="26"/>
        </w:rPr>
      </w:pPr>
      <w:r w:rsidRPr="00C51D33">
        <w:rPr>
          <w:rFonts w:ascii="Verdana" w:hAnsi="Verdana" w:cs="Calibri"/>
          <w:b/>
          <w:sz w:val="26"/>
        </w:rPr>
        <w:t>Ý kiến của khách hàng:</w:t>
      </w:r>
    </w:p>
    <w:p w14:paraId="57A89444" w14:textId="77777777" w:rsidR="007E27E1" w:rsidRDefault="00DC0B3E" w:rsidP="00FF11AA">
      <w:pPr>
        <w:rPr>
          <w:rFonts w:ascii="Calibri" w:hAnsi="Calibri" w:cs="Calibri"/>
          <w:sz w:val="26"/>
        </w:rPr>
      </w:pPr>
      <w:r>
        <w:rPr>
          <w:rFonts w:ascii="Calibri" w:hAnsi="Calibri" w:cs="Calibri"/>
          <w:sz w:val="26"/>
        </w:rPr>
        <w:t>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2021">
        <w:rPr>
          <w:rFonts w:ascii="Calibri" w:hAnsi="Calibri" w:cs="Calibri"/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4CC88B" w14:textId="77777777" w:rsidR="007E27E1" w:rsidRPr="00036CCB" w:rsidRDefault="007E27E1" w:rsidP="003235B6"/>
    <w:sectPr w:rsidR="007E27E1" w:rsidRPr="00036CCB" w:rsidSect="008E207A">
      <w:footerReference w:type="default" r:id="rId11"/>
      <w:pgSz w:w="11909" w:h="16834" w:code="9"/>
      <w:pgMar w:top="1440" w:right="1469" w:bottom="1440" w:left="1627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ACA0" w14:textId="77777777" w:rsidR="00D82B7B" w:rsidRDefault="00D82B7B" w:rsidP="002524EF">
      <w:r>
        <w:separator/>
      </w:r>
    </w:p>
  </w:endnote>
  <w:endnote w:type="continuationSeparator" w:id="0">
    <w:p w14:paraId="1040D70A" w14:textId="77777777" w:rsidR="00D82B7B" w:rsidRDefault="00D82B7B" w:rsidP="00252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Bold">
    <w:altName w:val="Times New Roman"/>
    <w:panose1 w:val="020B07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kia Standar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8799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FBA88A" w14:textId="58C84C17" w:rsidR="00FF11AA" w:rsidRDefault="00FF11AA" w:rsidP="008E207A">
        <w:pPr>
          <w:pStyle w:val="Footer"/>
          <w:pBdr>
            <w:top w:val="single" w:sz="2" w:space="0" w:color="808080"/>
          </w:pBdr>
        </w:pPr>
      </w:p>
      <w:p w14:paraId="047D9F69" w14:textId="77777777" w:rsidR="00FF11AA" w:rsidRDefault="00FF11AA" w:rsidP="008E207A">
        <w:pPr>
          <w:pStyle w:val="Footer"/>
          <w:pBdr>
            <w:top w:val="single" w:sz="2" w:space="0" w:color="808080"/>
          </w:pBdr>
          <w:jc w:val="right"/>
        </w:pPr>
      </w:p>
      <w:p w14:paraId="62593A7C" w14:textId="77777777" w:rsidR="00FF11AA" w:rsidRDefault="008569DD" w:rsidP="008569DD">
        <w:pPr>
          <w:pStyle w:val="Footer"/>
          <w:pBdr>
            <w:top w:val="single" w:sz="2" w:space="0" w:color="808080"/>
          </w:pBdr>
          <w:tabs>
            <w:tab w:val="left" w:pos="1528"/>
            <w:tab w:val="right" w:pos="8813"/>
          </w:tabs>
        </w:pPr>
        <w:r>
          <w:tab/>
        </w:r>
        <w:r>
          <w:tab/>
        </w:r>
        <w:r>
          <w:tab/>
        </w:r>
        <w:r w:rsidR="00FF11AA">
          <w:fldChar w:fldCharType="begin"/>
        </w:r>
        <w:r w:rsidR="00FF11AA">
          <w:instrText xml:space="preserve"> PAGE   \* MERGEFORMAT </w:instrText>
        </w:r>
        <w:r w:rsidR="00FF11AA">
          <w:fldChar w:fldCharType="separate"/>
        </w:r>
        <w:r w:rsidR="005B43F2">
          <w:rPr>
            <w:noProof/>
          </w:rPr>
          <w:t>5</w:t>
        </w:r>
        <w:r w:rsidR="00FF11AA">
          <w:rPr>
            <w:noProof/>
          </w:rPr>
          <w:fldChar w:fldCharType="end"/>
        </w:r>
      </w:p>
    </w:sdtContent>
  </w:sdt>
  <w:p w14:paraId="1425A1DB" w14:textId="77777777" w:rsidR="00FF11AA" w:rsidRPr="006C38FF" w:rsidRDefault="00FF11AA" w:rsidP="008E207A">
    <w:pPr>
      <w:pStyle w:val="Footer"/>
      <w:pBdr>
        <w:top w:val="single" w:sz="2" w:space="0" w:color="80808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BB9C9" w14:textId="77777777" w:rsidR="00D82B7B" w:rsidRDefault="00D82B7B" w:rsidP="002524EF">
      <w:r>
        <w:separator/>
      </w:r>
    </w:p>
  </w:footnote>
  <w:footnote w:type="continuationSeparator" w:id="0">
    <w:p w14:paraId="5F93AF86" w14:textId="77777777" w:rsidR="00D82B7B" w:rsidRDefault="00D82B7B" w:rsidP="00252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6FAB1F4"/>
    <w:lvl w:ilvl="0">
      <w:start w:val="1"/>
      <w:numFmt w:val="bullet"/>
      <w:pStyle w:val="Bl-2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667C51"/>
    <w:multiLevelType w:val="hybridMultilevel"/>
    <w:tmpl w:val="74CAD516"/>
    <w:lvl w:ilvl="0" w:tplc="646E5E3E">
      <w:start w:val="1"/>
      <w:numFmt w:val="bullet"/>
      <w:pStyle w:val="Bl-1Bullet1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52E4B"/>
    <w:multiLevelType w:val="hybridMultilevel"/>
    <w:tmpl w:val="76984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8A5099"/>
    <w:multiLevelType w:val="hybridMultilevel"/>
    <w:tmpl w:val="1FE85BBC"/>
    <w:lvl w:ilvl="0" w:tplc="39EC73FA">
      <w:start w:val="1"/>
      <w:numFmt w:val="bullet"/>
      <w:pStyle w:val="TB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61DC5"/>
    <w:multiLevelType w:val="hybridMultilevel"/>
    <w:tmpl w:val="CD3E67BA"/>
    <w:lvl w:ilvl="0" w:tplc="BACEF1F8">
      <w:start w:val="1"/>
      <w:numFmt w:val="bullet"/>
      <w:pStyle w:val="iTS-Bulleted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sz w:val="20"/>
        <w:szCs w:val="20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E389C"/>
    <w:multiLevelType w:val="hybridMultilevel"/>
    <w:tmpl w:val="E3E69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52300E"/>
    <w:multiLevelType w:val="hybridMultilevel"/>
    <w:tmpl w:val="C38EC7DA"/>
    <w:lvl w:ilvl="0" w:tplc="6F0ED8F8">
      <w:start w:val="1"/>
      <w:numFmt w:val="bullet"/>
      <w:pStyle w:val="Le4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F4E63"/>
    <w:multiLevelType w:val="hybridMultilevel"/>
    <w:tmpl w:val="FD902994"/>
    <w:lvl w:ilvl="0" w:tplc="B5C272DC">
      <w:start w:val="1"/>
      <w:numFmt w:val="bullet"/>
      <w:pStyle w:val="FIS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651B2B"/>
    <w:multiLevelType w:val="hybridMultilevel"/>
    <w:tmpl w:val="0DB4F85E"/>
    <w:lvl w:ilvl="0" w:tplc="D71E3338">
      <w:start w:val="1"/>
      <w:numFmt w:val="bullet"/>
      <w:pStyle w:val="Bl-c1Checkbox"/>
      <w:lvlText w:val="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1B25CA"/>
    <w:multiLevelType w:val="hybridMultilevel"/>
    <w:tmpl w:val="C9C2990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4E85B3D"/>
    <w:multiLevelType w:val="hybridMultilevel"/>
    <w:tmpl w:val="6E8ECA06"/>
    <w:lvl w:ilvl="0" w:tplc="FE1AC272">
      <w:start w:val="1"/>
      <w:numFmt w:val="decimal"/>
      <w:pStyle w:val="FISNumber1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2D5C9C"/>
    <w:multiLevelType w:val="hybridMultilevel"/>
    <w:tmpl w:val="16A40E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4F4FED"/>
    <w:multiLevelType w:val="multilevel"/>
    <w:tmpl w:val="06D4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32"/>
        </w:tabs>
        <w:ind w:left="135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75"/>
        </w:tabs>
        <w:ind w:left="178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58"/>
        </w:tabs>
        <w:ind w:left="221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3E475C9E"/>
    <w:multiLevelType w:val="hybridMultilevel"/>
    <w:tmpl w:val="C5BA2BA0"/>
    <w:lvl w:ilvl="0" w:tplc="FFFFFFFF">
      <w:start w:val="1"/>
      <w:numFmt w:val="bullet"/>
      <w:pStyle w:val="Bullet1"/>
      <w:lvlText w:val=""/>
      <w:lvlJc w:val="left"/>
      <w:pPr>
        <w:tabs>
          <w:tab w:val="num" w:pos="630"/>
        </w:tabs>
        <w:ind w:left="630" w:hanging="360"/>
      </w:pPr>
      <w:rPr>
        <w:rFonts w:ascii="Wingdings 3" w:hAnsi="Wingdings 3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23C2BA5"/>
    <w:multiLevelType w:val="hybridMultilevel"/>
    <w:tmpl w:val="3A74F8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14750E"/>
    <w:multiLevelType w:val="hybridMultilevel"/>
    <w:tmpl w:val="D8D4F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F17F79"/>
    <w:multiLevelType w:val="multilevel"/>
    <w:tmpl w:val="FF1A5218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7F1739"/>
    <w:multiLevelType w:val="hybridMultilevel"/>
    <w:tmpl w:val="5E0A302A"/>
    <w:lvl w:ilvl="0" w:tplc="04090001">
      <w:start w:val="1"/>
      <w:numFmt w:val="bullet"/>
      <w:pStyle w:val="Indent1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D7BAA"/>
    <w:multiLevelType w:val="hybridMultilevel"/>
    <w:tmpl w:val="1E7031E0"/>
    <w:lvl w:ilvl="0" w:tplc="FFFFFFFF">
      <w:start w:val="1"/>
      <w:numFmt w:val="decimal"/>
      <w:pStyle w:val="Nl-1NumList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240939018">
    <w:abstractNumId w:val="1"/>
  </w:num>
  <w:num w:numId="2" w16cid:durableId="678655303">
    <w:abstractNumId w:val="8"/>
  </w:num>
  <w:num w:numId="3" w16cid:durableId="303853502">
    <w:abstractNumId w:val="12"/>
  </w:num>
  <w:num w:numId="4" w16cid:durableId="1490370365">
    <w:abstractNumId w:val="0"/>
  </w:num>
  <w:num w:numId="5" w16cid:durableId="1914317119">
    <w:abstractNumId w:val="16"/>
  </w:num>
  <w:num w:numId="6" w16cid:durableId="1972052784">
    <w:abstractNumId w:val="3"/>
  </w:num>
  <w:num w:numId="7" w16cid:durableId="275448681">
    <w:abstractNumId w:val="6"/>
  </w:num>
  <w:num w:numId="8" w16cid:durableId="995038930">
    <w:abstractNumId w:val="4"/>
  </w:num>
  <w:num w:numId="9" w16cid:durableId="1024020030">
    <w:abstractNumId w:val="18"/>
  </w:num>
  <w:num w:numId="10" w16cid:durableId="144662367">
    <w:abstractNumId w:val="13"/>
  </w:num>
  <w:num w:numId="11" w16cid:durableId="536240197">
    <w:abstractNumId w:val="7"/>
  </w:num>
  <w:num w:numId="12" w16cid:durableId="1969162764">
    <w:abstractNumId w:val="10"/>
  </w:num>
  <w:num w:numId="13" w16cid:durableId="714499915">
    <w:abstractNumId w:val="17"/>
  </w:num>
  <w:num w:numId="14" w16cid:durableId="1436244070">
    <w:abstractNumId w:val="14"/>
  </w:num>
  <w:num w:numId="15" w16cid:durableId="478575582">
    <w:abstractNumId w:val="15"/>
  </w:num>
  <w:num w:numId="16" w16cid:durableId="1734816881">
    <w:abstractNumId w:val="5"/>
  </w:num>
  <w:num w:numId="17" w16cid:durableId="391774523">
    <w:abstractNumId w:val="2"/>
  </w:num>
  <w:num w:numId="18" w16cid:durableId="99644910">
    <w:abstractNumId w:val="9"/>
  </w:num>
  <w:num w:numId="19" w16cid:durableId="763651700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hideSpellingError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C52"/>
    <w:rsid w:val="00004C52"/>
    <w:rsid w:val="00006BCA"/>
    <w:rsid w:val="00010052"/>
    <w:rsid w:val="00010A53"/>
    <w:rsid w:val="000110F3"/>
    <w:rsid w:val="00011B1D"/>
    <w:rsid w:val="000125E4"/>
    <w:rsid w:val="00013C17"/>
    <w:rsid w:val="00013D93"/>
    <w:rsid w:val="000165F9"/>
    <w:rsid w:val="00020456"/>
    <w:rsid w:val="000207A9"/>
    <w:rsid w:val="000212BF"/>
    <w:rsid w:val="00021A5E"/>
    <w:rsid w:val="00022810"/>
    <w:rsid w:val="00022B11"/>
    <w:rsid w:val="00024070"/>
    <w:rsid w:val="00024765"/>
    <w:rsid w:val="00025314"/>
    <w:rsid w:val="00025E84"/>
    <w:rsid w:val="0002690F"/>
    <w:rsid w:val="00026A25"/>
    <w:rsid w:val="00026D06"/>
    <w:rsid w:val="00026DBD"/>
    <w:rsid w:val="00031272"/>
    <w:rsid w:val="000316EB"/>
    <w:rsid w:val="0003284D"/>
    <w:rsid w:val="00033CC6"/>
    <w:rsid w:val="00033D75"/>
    <w:rsid w:val="00034663"/>
    <w:rsid w:val="00034E85"/>
    <w:rsid w:val="000355F4"/>
    <w:rsid w:val="0003576E"/>
    <w:rsid w:val="000367AA"/>
    <w:rsid w:val="00036CCB"/>
    <w:rsid w:val="00037135"/>
    <w:rsid w:val="000404EB"/>
    <w:rsid w:val="000427E7"/>
    <w:rsid w:val="00043630"/>
    <w:rsid w:val="00046DE8"/>
    <w:rsid w:val="00047C1D"/>
    <w:rsid w:val="00050F20"/>
    <w:rsid w:val="000510BB"/>
    <w:rsid w:val="00052780"/>
    <w:rsid w:val="000528FA"/>
    <w:rsid w:val="000555C3"/>
    <w:rsid w:val="00057A4B"/>
    <w:rsid w:val="00060080"/>
    <w:rsid w:val="00060A80"/>
    <w:rsid w:val="0006128A"/>
    <w:rsid w:val="00061ADB"/>
    <w:rsid w:val="00062D3C"/>
    <w:rsid w:val="00065A7C"/>
    <w:rsid w:val="00070559"/>
    <w:rsid w:val="00071032"/>
    <w:rsid w:val="00071CDF"/>
    <w:rsid w:val="0007271B"/>
    <w:rsid w:val="000745E3"/>
    <w:rsid w:val="00074951"/>
    <w:rsid w:val="00074B84"/>
    <w:rsid w:val="0007593F"/>
    <w:rsid w:val="00076CDD"/>
    <w:rsid w:val="00077169"/>
    <w:rsid w:val="000827A4"/>
    <w:rsid w:val="00082A1F"/>
    <w:rsid w:val="000838C5"/>
    <w:rsid w:val="00085652"/>
    <w:rsid w:val="0008573E"/>
    <w:rsid w:val="00085BA3"/>
    <w:rsid w:val="00087283"/>
    <w:rsid w:val="000875FA"/>
    <w:rsid w:val="00091B8A"/>
    <w:rsid w:val="0009254F"/>
    <w:rsid w:val="00092670"/>
    <w:rsid w:val="00092B3A"/>
    <w:rsid w:val="00093198"/>
    <w:rsid w:val="00093D30"/>
    <w:rsid w:val="0009551D"/>
    <w:rsid w:val="000A079C"/>
    <w:rsid w:val="000A1EF1"/>
    <w:rsid w:val="000A2346"/>
    <w:rsid w:val="000A38A1"/>
    <w:rsid w:val="000A3EE1"/>
    <w:rsid w:val="000A3FEE"/>
    <w:rsid w:val="000A7E03"/>
    <w:rsid w:val="000B13FA"/>
    <w:rsid w:val="000B1D73"/>
    <w:rsid w:val="000B216A"/>
    <w:rsid w:val="000B3454"/>
    <w:rsid w:val="000B3A00"/>
    <w:rsid w:val="000B52C7"/>
    <w:rsid w:val="000B5D36"/>
    <w:rsid w:val="000B5E75"/>
    <w:rsid w:val="000C28C3"/>
    <w:rsid w:val="000C2944"/>
    <w:rsid w:val="000C2CB7"/>
    <w:rsid w:val="000C47D5"/>
    <w:rsid w:val="000C4C5D"/>
    <w:rsid w:val="000C4FF5"/>
    <w:rsid w:val="000C5426"/>
    <w:rsid w:val="000C615B"/>
    <w:rsid w:val="000C7CF6"/>
    <w:rsid w:val="000D34F1"/>
    <w:rsid w:val="000D465E"/>
    <w:rsid w:val="000D4BED"/>
    <w:rsid w:val="000D55AC"/>
    <w:rsid w:val="000D5E08"/>
    <w:rsid w:val="000D5F5F"/>
    <w:rsid w:val="000D6388"/>
    <w:rsid w:val="000D72E0"/>
    <w:rsid w:val="000D74D9"/>
    <w:rsid w:val="000D7951"/>
    <w:rsid w:val="000E0992"/>
    <w:rsid w:val="000E1647"/>
    <w:rsid w:val="000E21E1"/>
    <w:rsid w:val="000E4448"/>
    <w:rsid w:val="000E50B0"/>
    <w:rsid w:val="000E5375"/>
    <w:rsid w:val="000E5C2A"/>
    <w:rsid w:val="000E65ED"/>
    <w:rsid w:val="000E67B4"/>
    <w:rsid w:val="000E71FF"/>
    <w:rsid w:val="000E7A40"/>
    <w:rsid w:val="000F0212"/>
    <w:rsid w:val="000F1D16"/>
    <w:rsid w:val="000F2699"/>
    <w:rsid w:val="000F2880"/>
    <w:rsid w:val="000F4BC4"/>
    <w:rsid w:val="000F6B2F"/>
    <w:rsid w:val="00102A73"/>
    <w:rsid w:val="00102A77"/>
    <w:rsid w:val="00103C66"/>
    <w:rsid w:val="001045D7"/>
    <w:rsid w:val="00104740"/>
    <w:rsid w:val="001052B1"/>
    <w:rsid w:val="001054CA"/>
    <w:rsid w:val="00105520"/>
    <w:rsid w:val="00105751"/>
    <w:rsid w:val="00110444"/>
    <w:rsid w:val="001109A1"/>
    <w:rsid w:val="00110D20"/>
    <w:rsid w:val="001113F4"/>
    <w:rsid w:val="00112BBC"/>
    <w:rsid w:val="00114F09"/>
    <w:rsid w:val="00115BB0"/>
    <w:rsid w:val="00116781"/>
    <w:rsid w:val="00121BE3"/>
    <w:rsid w:val="00121FDB"/>
    <w:rsid w:val="00122EBF"/>
    <w:rsid w:val="00123E1B"/>
    <w:rsid w:val="001249D6"/>
    <w:rsid w:val="001250C4"/>
    <w:rsid w:val="00127376"/>
    <w:rsid w:val="00127FAD"/>
    <w:rsid w:val="00130B35"/>
    <w:rsid w:val="00130E84"/>
    <w:rsid w:val="00131045"/>
    <w:rsid w:val="00133EE7"/>
    <w:rsid w:val="001340C0"/>
    <w:rsid w:val="0013519C"/>
    <w:rsid w:val="0013555E"/>
    <w:rsid w:val="00136520"/>
    <w:rsid w:val="0013726C"/>
    <w:rsid w:val="00142F62"/>
    <w:rsid w:val="001436C3"/>
    <w:rsid w:val="00145C37"/>
    <w:rsid w:val="00145EFF"/>
    <w:rsid w:val="00145F7F"/>
    <w:rsid w:val="001502A8"/>
    <w:rsid w:val="0015603C"/>
    <w:rsid w:val="00156275"/>
    <w:rsid w:val="001572A3"/>
    <w:rsid w:val="001602BF"/>
    <w:rsid w:val="00161D78"/>
    <w:rsid w:val="0016267B"/>
    <w:rsid w:val="001628D0"/>
    <w:rsid w:val="00162B20"/>
    <w:rsid w:val="00162BB3"/>
    <w:rsid w:val="00163251"/>
    <w:rsid w:val="00163448"/>
    <w:rsid w:val="00163E2E"/>
    <w:rsid w:val="00164185"/>
    <w:rsid w:val="00165089"/>
    <w:rsid w:val="001662C7"/>
    <w:rsid w:val="001664D2"/>
    <w:rsid w:val="00167F27"/>
    <w:rsid w:val="00170989"/>
    <w:rsid w:val="00170F66"/>
    <w:rsid w:val="001710A5"/>
    <w:rsid w:val="00171DD1"/>
    <w:rsid w:val="001724C3"/>
    <w:rsid w:val="00172801"/>
    <w:rsid w:val="00172C8C"/>
    <w:rsid w:val="001733DF"/>
    <w:rsid w:val="001737F9"/>
    <w:rsid w:val="00173B3A"/>
    <w:rsid w:val="00175368"/>
    <w:rsid w:val="00176CE8"/>
    <w:rsid w:val="0017758D"/>
    <w:rsid w:val="001779CD"/>
    <w:rsid w:val="00177AD5"/>
    <w:rsid w:val="00177F38"/>
    <w:rsid w:val="0018176A"/>
    <w:rsid w:val="001820F7"/>
    <w:rsid w:val="00182C2A"/>
    <w:rsid w:val="0018552E"/>
    <w:rsid w:val="00186C8B"/>
    <w:rsid w:val="001870E0"/>
    <w:rsid w:val="00187940"/>
    <w:rsid w:val="00187F51"/>
    <w:rsid w:val="00193D77"/>
    <w:rsid w:val="00196300"/>
    <w:rsid w:val="00197E6A"/>
    <w:rsid w:val="001A1019"/>
    <w:rsid w:val="001A10C8"/>
    <w:rsid w:val="001A20CE"/>
    <w:rsid w:val="001A2372"/>
    <w:rsid w:val="001A32DB"/>
    <w:rsid w:val="001A365B"/>
    <w:rsid w:val="001A40E5"/>
    <w:rsid w:val="001A5F58"/>
    <w:rsid w:val="001A650E"/>
    <w:rsid w:val="001A7318"/>
    <w:rsid w:val="001A7DA9"/>
    <w:rsid w:val="001B170C"/>
    <w:rsid w:val="001B2B9A"/>
    <w:rsid w:val="001B6686"/>
    <w:rsid w:val="001C0451"/>
    <w:rsid w:val="001C2A0B"/>
    <w:rsid w:val="001C2D48"/>
    <w:rsid w:val="001C3052"/>
    <w:rsid w:val="001C6E06"/>
    <w:rsid w:val="001C7F70"/>
    <w:rsid w:val="001D07CA"/>
    <w:rsid w:val="001D1E76"/>
    <w:rsid w:val="001D3D89"/>
    <w:rsid w:val="001D45AF"/>
    <w:rsid w:val="001D5051"/>
    <w:rsid w:val="001D53BB"/>
    <w:rsid w:val="001D7532"/>
    <w:rsid w:val="001E0384"/>
    <w:rsid w:val="001E1B52"/>
    <w:rsid w:val="001E2F11"/>
    <w:rsid w:val="001E327D"/>
    <w:rsid w:val="001E4E6C"/>
    <w:rsid w:val="001E5247"/>
    <w:rsid w:val="001E690D"/>
    <w:rsid w:val="001E797B"/>
    <w:rsid w:val="001F15C6"/>
    <w:rsid w:val="001F3813"/>
    <w:rsid w:val="001F3BDB"/>
    <w:rsid w:val="001F4022"/>
    <w:rsid w:val="001F4228"/>
    <w:rsid w:val="001F4669"/>
    <w:rsid w:val="00200706"/>
    <w:rsid w:val="0020089B"/>
    <w:rsid w:val="00201025"/>
    <w:rsid w:val="002016AA"/>
    <w:rsid w:val="00202751"/>
    <w:rsid w:val="002028BD"/>
    <w:rsid w:val="00203333"/>
    <w:rsid w:val="00203382"/>
    <w:rsid w:val="00205CA2"/>
    <w:rsid w:val="00206012"/>
    <w:rsid w:val="002064CA"/>
    <w:rsid w:val="00206ECE"/>
    <w:rsid w:val="0021114D"/>
    <w:rsid w:val="00213594"/>
    <w:rsid w:val="00214684"/>
    <w:rsid w:val="002154CD"/>
    <w:rsid w:val="00215512"/>
    <w:rsid w:val="00217423"/>
    <w:rsid w:val="0021745C"/>
    <w:rsid w:val="00217E77"/>
    <w:rsid w:val="00217F13"/>
    <w:rsid w:val="00220B0F"/>
    <w:rsid w:val="00220F4C"/>
    <w:rsid w:val="00221214"/>
    <w:rsid w:val="00223129"/>
    <w:rsid w:val="00223CD3"/>
    <w:rsid w:val="00223D2D"/>
    <w:rsid w:val="002243C9"/>
    <w:rsid w:val="0023027A"/>
    <w:rsid w:val="002311C7"/>
    <w:rsid w:val="00233FD3"/>
    <w:rsid w:val="00235246"/>
    <w:rsid w:val="002352F2"/>
    <w:rsid w:val="00235659"/>
    <w:rsid w:val="002356CE"/>
    <w:rsid w:val="00235D9C"/>
    <w:rsid w:val="0023744D"/>
    <w:rsid w:val="002375F3"/>
    <w:rsid w:val="002409B9"/>
    <w:rsid w:val="00242177"/>
    <w:rsid w:val="002430DF"/>
    <w:rsid w:val="0024333E"/>
    <w:rsid w:val="002433B0"/>
    <w:rsid w:val="002444AA"/>
    <w:rsid w:val="00244BA2"/>
    <w:rsid w:val="00244CED"/>
    <w:rsid w:val="002452E7"/>
    <w:rsid w:val="00246D1A"/>
    <w:rsid w:val="00247384"/>
    <w:rsid w:val="00250CE0"/>
    <w:rsid w:val="00250E2B"/>
    <w:rsid w:val="00251922"/>
    <w:rsid w:val="00251B77"/>
    <w:rsid w:val="002524EF"/>
    <w:rsid w:val="0025593A"/>
    <w:rsid w:val="00256080"/>
    <w:rsid w:val="00256279"/>
    <w:rsid w:val="00257255"/>
    <w:rsid w:val="00260C2A"/>
    <w:rsid w:val="00260CFC"/>
    <w:rsid w:val="00260D24"/>
    <w:rsid w:val="0026330B"/>
    <w:rsid w:val="0026460A"/>
    <w:rsid w:val="00266A49"/>
    <w:rsid w:val="0027012C"/>
    <w:rsid w:val="00270274"/>
    <w:rsid w:val="002704DE"/>
    <w:rsid w:val="00272E47"/>
    <w:rsid w:val="002734A6"/>
    <w:rsid w:val="00273C30"/>
    <w:rsid w:val="002744C1"/>
    <w:rsid w:val="00275490"/>
    <w:rsid w:val="002757C5"/>
    <w:rsid w:val="002826CE"/>
    <w:rsid w:val="00284C8D"/>
    <w:rsid w:val="002852AD"/>
    <w:rsid w:val="00285FB8"/>
    <w:rsid w:val="00286CCF"/>
    <w:rsid w:val="00291809"/>
    <w:rsid w:val="0029251D"/>
    <w:rsid w:val="002937FA"/>
    <w:rsid w:val="00293FB6"/>
    <w:rsid w:val="00294E45"/>
    <w:rsid w:val="00295439"/>
    <w:rsid w:val="00297B6B"/>
    <w:rsid w:val="002A07F9"/>
    <w:rsid w:val="002A3299"/>
    <w:rsid w:val="002A4272"/>
    <w:rsid w:val="002A4310"/>
    <w:rsid w:val="002A5170"/>
    <w:rsid w:val="002A55E4"/>
    <w:rsid w:val="002A6B93"/>
    <w:rsid w:val="002A75C9"/>
    <w:rsid w:val="002B2123"/>
    <w:rsid w:val="002B215E"/>
    <w:rsid w:val="002B2CDD"/>
    <w:rsid w:val="002B33E5"/>
    <w:rsid w:val="002B399A"/>
    <w:rsid w:val="002B3E85"/>
    <w:rsid w:val="002B4292"/>
    <w:rsid w:val="002B43B9"/>
    <w:rsid w:val="002B5E46"/>
    <w:rsid w:val="002B643A"/>
    <w:rsid w:val="002B7EFE"/>
    <w:rsid w:val="002C002B"/>
    <w:rsid w:val="002C38A3"/>
    <w:rsid w:val="002C3C62"/>
    <w:rsid w:val="002C425C"/>
    <w:rsid w:val="002C4306"/>
    <w:rsid w:val="002C5B98"/>
    <w:rsid w:val="002C5BEA"/>
    <w:rsid w:val="002C62E5"/>
    <w:rsid w:val="002C7D7B"/>
    <w:rsid w:val="002D02F0"/>
    <w:rsid w:val="002D032A"/>
    <w:rsid w:val="002D042D"/>
    <w:rsid w:val="002D20B2"/>
    <w:rsid w:val="002D2199"/>
    <w:rsid w:val="002D3398"/>
    <w:rsid w:val="002D39FF"/>
    <w:rsid w:val="002D4497"/>
    <w:rsid w:val="002D460B"/>
    <w:rsid w:val="002D5120"/>
    <w:rsid w:val="002D541C"/>
    <w:rsid w:val="002D59E9"/>
    <w:rsid w:val="002D63AC"/>
    <w:rsid w:val="002D689D"/>
    <w:rsid w:val="002D7CF8"/>
    <w:rsid w:val="002E020A"/>
    <w:rsid w:val="002E02A2"/>
    <w:rsid w:val="002E16D3"/>
    <w:rsid w:val="002E3158"/>
    <w:rsid w:val="002E3BAF"/>
    <w:rsid w:val="002E5271"/>
    <w:rsid w:val="002E7E96"/>
    <w:rsid w:val="002F2650"/>
    <w:rsid w:val="002F29EF"/>
    <w:rsid w:val="002F5B6E"/>
    <w:rsid w:val="002F6739"/>
    <w:rsid w:val="002F6D29"/>
    <w:rsid w:val="00302040"/>
    <w:rsid w:val="00302096"/>
    <w:rsid w:val="00302611"/>
    <w:rsid w:val="00306905"/>
    <w:rsid w:val="00306F24"/>
    <w:rsid w:val="00307277"/>
    <w:rsid w:val="00307B36"/>
    <w:rsid w:val="00311541"/>
    <w:rsid w:val="00312190"/>
    <w:rsid w:val="0031245F"/>
    <w:rsid w:val="0031458A"/>
    <w:rsid w:val="003148A9"/>
    <w:rsid w:val="00316368"/>
    <w:rsid w:val="0031724C"/>
    <w:rsid w:val="0032101D"/>
    <w:rsid w:val="003212DF"/>
    <w:rsid w:val="00322153"/>
    <w:rsid w:val="00322BC8"/>
    <w:rsid w:val="00322F0F"/>
    <w:rsid w:val="003235B6"/>
    <w:rsid w:val="00323CD4"/>
    <w:rsid w:val="003242AC"/>
    <w:rsid w:val="00324C91"/>
    <w:rsid w:val="00326535"/>
    <w:rsid w:val="00327549"/>
    <w:rsid w:val="003275AD"/>
    <w:rsid w:val="00327842"/>
    <w:rsid w:val="00327FAF"/>
    <w:rsid w:val="0033090C"/>
    <w:rsid w:val="00330A58"/>
    <w:rsid w:val="00330C88"/>
    <w:rsid w:val="00330CF5"/>
    <w:rsid w:val="00331561"/>
    <w:rsid w:val="0033495E"/>
    <w:rsid w:val="00334FB9"/>
    <w:rsid w:val="00336614"/>
    <w:rsid w:val="003402A9"/>
    <w:rsid w:val="0034091F"/>
    <w:rsid w:val="00340ACC"/>
    <w:rsid w:val="00340CA8"/>
    <w:rsid w:val="00341741"/>
    <w:rsid w:val="00342198"/>
    <w:rsid w:val="00343399"/>
    <w:rsid w:val="00343673"/>
    <w:rsid w:val="00343793"/>
    <w:rsid w:val="00343D54"/>
    <w:rsid w:val="003442A2"/>
    <w:rsid w:val="00352DDF"/>
    <w:rsid w:val="003536D6"/>
    <w:rsid w:val="003539D8"/>
    <w:rsid w:val="00354676"/>
    <w:rsid w:val="00354C8B"/>
    <w:rsid w:val="00361757"/>
    <w:rsid w:val="003619A1"/>
    <w:rsid w:val="0036273F"/>
    <w:rsid w:val="00363C7E"/>
    <w:rsid w:val="003644BD"/>
    <w:rsid w:val="00364B5C"/>
    <w:rsid w:val="00365102"/>
    <w:rsid w:val="00365259"/>
    <w:rsid w:val="00365E55"/>
    <w:rsid w:val="00366273"/>
    <w:rsid w:val="00370901"/>
    <w:rsid w:val="003709B8"/>
    <w:rsid w:val="00372870"/>
    <w:rsid w:val="003756C4"/>
    <w:rsid w:val="00376C27"/>
    <w:rsid w:val="00376F4F"/>
    <w:rsid w:val="003772D0"/>
    <w:rsid w:val="00381FB0"/>
    <w:rsid w:val="00384A78"/>
    <w:rsid w:val="003866EA"/>
    <w:rsid w:val="0038724C"/>
    <w:rsid w:val="00387B01"/>
    <w:rsid w:val="00390764"/>
    <w:rsid w:val="00391BE9"/>
    <w:rsid w:val="00392BAD"/>
    <w:rsid w:val="00392E66"/>
    <w:rsid w:val="00394BC5"/>
    <w:rsid w:val="00394EB0"/>
    <w:rsid w:val="00395ADA"/>
    <w:rsid w:val="00395C00"/>
    <w:rsid w:val="0039618A"/>
    <w:rsid w:val="003974E0"/>
    <w:rsid w:val="003977BA"/>
    <w:rsid w:val="003978ED"/>
    <w:rsid w:val="003A1BC6"/>
    <w:rsid w:val="003A3FCE"/>
    <w:rsid w:val="003A4493"/>
    <w:rsid w:val="003A4E2A"/>
    <w:rsid w:val="003A52B1"/>
    <w:rsid w:val="003A57A1"/>
    <w:rsid w:val="003A5D64"/>
    <w:rsid w:val="003A701E"/>
    <w:rsid w:val="003A7870"/>
    <w:rsid w:val="003B0648"/>
    <w:rsid w:val="003B0843"/>
    <w:rsid w:val="003B388B"/>
    <w:rsid w:val="003B422D"/>
    <w:rsid w:val="003B44CA"/>
    <w:rsid w:val="003B50A3"/>
    <w:rsid w:val="003B6091"/>
    <w:rsid w:val="003B6A51"/>
    <w:rsid w:val="003B70C5"/>
    <w:rsid w:val="003C03EC"/>
    <w:rsid w:val="003C0509"/>
    <w:rsid w:val="003C209D"/>
    <w:rsid w:val="003C21E9"/>
    <w:rsid w:val="003C2ED1"/>
    <w:rsid w:val="003C3960"/>
    <w:rsid w:val="003C6987"/>
    <w:rsid w:val="003D01E4"/>
    <w:rsid w:val="003D0336"/>
    <w:rsid w:val="003D07D3"/>
    <w:rsid w:val="003D10BF"/>
    <w:rsid w:val="003D15D8"/>
    <w:rsid w:val="003D35F2"/>
    <w:rsid w:val="003D4D98"/>
    <w:rsid w:val="003D57D1"/>
    <w:rsid w:val="003D60F7"/>
    <w:rsid w:val="003D7254"/>
    <w:rsid w:val="003D7421"/>
    <w:rsid w:val="003E0538"/>
    <w:rsid w:val="003E0F6A"/>
    <w:rsid w:val="003E2F2C"/>
    <w:rsid w:val="003E34FF"/>
    <w:rsid w:val="003E36D9"/>
    <w:rsid w:val="003E4D51"/>
    <w:rsid w:val="003E53F9"/>
    <w:rsid w:val="003E56A8"/>
    <w:rsid w:val="003E5E6D"/>
    <w:rsid w:val="003E712F"/>
    <w:rsid w:val="003F0A03"/>
    <w:rsid w:val="003F0B79"/>
    <w:rsid w:val="003F0B80"/>
    <w:rsid w:val="003F1430"/>
    <w:rsid w:val="003F2254"/>
    <w:rsid w:val="003F2FE7"/>
    <w:rsid w:val="003F4434"/>
    <w:rsid w:val="003F4EBC"/>
    <w:rsid w:val="003F57AD"/>
    <w:rsid w:val="003F695F"/>
    <w:rsid w:val="003F6D90"/>
    <w:rsid w:val="00400276"/>
    <w:rsid w:val="004013AC"/>
    <w:rsid w:val="00402774"/>
    <w:rsid w:val="00403BE6"/>
    <w:rsid w:val="004041A2"/>
    <w:rsid w:val="00405004"/>
    <w:rsid w:val="00406161"/>
    <w:rsid w:val="0040652B"/>
    <w:rsid w:val="00407236"/>
    <w:rsid w:val="004075BE"/>
    <w:rsid w:val="00412B7D"/>
    <w:rsid w:val="00412EFB"/>
    <w:rsid w:val="004133AC"/>
    <w:rsid w:val="004141A9"/>
    <w:rsid w:val="00415FB6"/>
    <w:rsid w:val="0041756A"/>
    <w:rsid w:val="00420199"/>
    <w:rsid w:val="004232BE"/>
    <w:rsid w:val="00423B8F"/>
    <w:rsid w:val="004248D3"/>
    <w:rsid w:val="0042522D"/>
    <w:rsid w:val="00425A67"/>
    <w:rsid w:val="00426703"/>
    <w:rsid w:val="0043122E"/>
    <w:rsid w:val="00431D2F"/>
    <w:rsid w:val="00433449"/>
    <w:rsid w:val="00434C88"/>
    <w:rsid w:val="00436049"/>
    <w:rsid w:val="004360C1"/>
    <w:rsid w:val="00436A86"/>
    <w:rsid w:val="00440269"/>
    <w:rsid w:val="0044062A"/>
    <w:rsid w:val="0044198C"/>
    <w:rsid w:val="00442436"/>
    <w:rsid w:val="004443A3"/>
    <w:rsid w:val="004444CE"/>
    <w:rsid w:val="004461DF"/>
    <w:rsid w:val="004479BE"/>
    <w:rsid w:val="00447D99"/>
    <w:rsid w:val="00454AE2"/>
    <w:rsid w:val="0045624B"/>
    <w:rsid w:val="00457636"/>
    <w:rsid w:val="00457770"/>
    <w:rsid w:val="00460A34"/>
    <w:rsid w:val="00461465"/>
    <w:rsid w:val="00461518"/>
    <w:rsid w:val="00462158"/>
    <w:rsid w:val="00462B24"/>
    <w:rsid w:val="00463A77"/>
    <w:rsid w:val="004656A7"/>
    <w:rsid w:val="00467736"/>
    <w:rsid w:val="00470221"/>
    <w:rsid w:val="004708F4"/>
    <w:rsid w:val="00470FA3"/>
    <w:rsid w:val="00471676"/>
    <w:rsid w:val="00471BA1"/>
    <w:rsid w:val="00474E88"/>
    <w:rsid w:val="004754B6"/>
    <w:rsid w:val="004756A9"/>
    <w:rsid w:val="00477C31"/>
    <w:rsid w:val="00477EB2"/>
    <w:rsid w:val="00481B72"/>
    <w:rsid w:val="00481F33"/>
    <w:rsid w:val="00482F86"/>
    <w:rsid w:val="00483BFC"/>
    <w:rsid w:val="004840FE"/>
    <w:rsid w:val="004842F1"/>
    <w:rsid w:val="00485451"/>
    <w:rsid w:val="00486923"/>
    <w:rsid w:val="0048795C"/>
    <w:rsid w:val="00487C5D"/>
    <w:rsid w:val="00490702"/>
    <w:rsid w:val="0049081F"/>
    <w:rsid w:val="00490B28"/>
    <w:rsid w:val="00491334"/>
    <w:rsid w:val="004929E5"/>
    <w:rsid w:val="00495091"/>
    <w:rsid w:val="00495344"/>
    <w:rsid w:val="00496134"/>
    <w:rsid w:val="00496ADD"/>
    <w:rsid w:val="004976E6"/>
    <w:rsid w:val="00497C09"/>
    <w:rsid w:val="004A233C"/>
    <w:rsid w:val="004A26B7"/>
    <w:rsid w:val="004A3B0B"/>
    <w:rsid w:val="004A3F6C"/>
    <w:rsid w:val="004A4BBF"/>
    <w:rsid w:val="004A4D3B"/>
    <w:rsid w:val="004A503A"/>
    <w:rsid w:val="004A5D76"/>
    <w:rsid w:val="004A6033"/>
    <w:rsid w:val="004A71AC"/>
    <w:rsid w:val="004A7C9B"/>
    <w:rsid w:val="004B0B45"/>
    <w:rsid w:val="004B1277"/>
    <w:rsid w:val="004B1775"/>
    <w:rsid w:val="004B1CC2"/>
    <w:rsid w:val="004B225D"/>
    <w:rsid w:val="004B2CA7"/>
    <w:rsid w:val="004B345C"/>
    <w:rsid w:val="004B3534"/>
    <w:rsid w:val="004B3535"/>
    <w:rsid w:val="004B3BCD"/>
    <w:rsid w:val="004B4927"/>
    <w:rsid w:val="004B53FA"/>
    <w:rsid w:val="004B58C9"/>
    <w:rsid w:val="004B6826"/>
    <w:rsid w:val="004B69E9"/>
    <w:rsid w:val="004C38C7"/>
    <w:rsid w:val="004C45B1"/>
    <w:rsid w:val="004C4C0B"/>
    <w:rsid w:val="004C5318"/>
    <w:rsid w:val="004C799D"/>
    <w:rsid w:val="004C7BE9"/>
    <w:rsid w:val="004D1E70"/>
    <w:rsid w:val="004D2590"/>
    <w:rsid w:val="004D4AF9"/>
    <w:rsid w:val="004D4DA6"/>
    <w:rsid w:val="004D4EE3"/>
    <w:rsid w:val="004E01B9"/>
    <w:rsid w:val="004E133F"/>
    <w:rsid w:val="004E18FA"/>
    <w:rsid w:val="004E1916"/>
    <w:rsid w:val="004E3A86"/>
    <w:rsid w:val="004E5601"/>
    <w:rsid w:val="004E5D84"/>
    <w:rsid w:val="004E601B"/>
    <w:rsid w:val="004E6A0E"/>
    <w:rsid w:val="004E6FA1"/>
    <w:rsid w:val="004F01E4"/>
    <w:rsid w:val="004F0699"/>
    <w:rsid w:val="004F10F1"/>
    <w:rsid w:val="004F22E8"/>
    <w:rsid w:val="004F2420"/>
    <w:rsid w:val="004F380F"/>
    <w:rsid w:val="004F3FFD"/>
    <w:rsid w:val="004F4BA3"/>
    <w:rsid w:val="004F6323"/>
    <w:rsid w:val="004F6B1C"/>
    <w:rsid w:val="004F6DC8"/>
    <w:rsid w:val="004F6E8D"/>
    <w:rsid w:val="004F6FBE"/>
    <w:rsid w:val="004F77AE"/>
    <w:rsid w:val="005001C5"/>
    <w:rsid w:val="00500A34"/>
    <w:rsid w:val="0050188C"/>
    <w:rsid w:val="0050275E"/>
    <w:rsid w:val="0050528C"/>
    <w:rsid w:val="005104B3"/>
    <w:rsid w:val="00511BEE"/>
    <w:rsid w:val="00512168"/>
    <w:rsid w:val="00512C47"/>
    <w:rsid w:val="005145F8"/>
    <w:rsid w:val="0051698C"/>
    <w:rsid w:val="00520673"/>
    <w:rsid w:val="00522082"/>
    <w:rsid w:val="005233ED"/>
    <w:rsid w:val="005234DE"/>
    <w:rsid w:val="00523B31"/>
    <w:rsid w:val="00523CD5"/>
    <w:rsid w:val="00523DC3"/>
    <w:rsid w:val="00524DCC"/>
    <w:rsid w:val="00526423"/>
    <w:rsid w:val="0052790C"/>
    <w:rsid w:val="00530386"/>
    <w:rsid w:val="005304D5"/>
    <w:rsid w:val="00530A9D"/>
    <w:rsid w:val="005310E1"/>
    <w:rsid w:val="00531776"/>
    <w:rsid w:val="00531A9D"/>
    <w:rsid w:val="00533204"/>
    <w:rsid w:val="00534111"/>
    <w:rsid w:val="005345AA"/>
    <w:rsid w:val="00536A2D"/>
    <w:rsid w:val="00536C1F"/>
    <w:rsid w:val="005419F5"/>
    <w:rsid w:val="00543035"/>
    <w:rsid w:val="00543FCA"/>
    <w:rsid w:val="00545BC9"/>
    <w:rsid w:val="0054673C"/>
    <w:rsid w:val="00546B73"/>
    <w:rsid w:val="00547565"/>
    <w:rsid w:val="00547632"/>
    <w:rsid w:val="00551D11"/>
    <w:rsid w:val="0055292E"/>
    <w:rsid w:val="00552D87"/>
    <w:rsid w:val="00554830"/>
    <w:rsid w:val="00556487"/>
    <w:rsid w:val="00556BEC"/>
    <w:rsid w:val="00556CE5"/>
    <w:rsid w:val="0055708F"/>
    <w:rsid w:val="0055730E"/>
    <w:rsid w:val="00557E71"/>
    <w:rsid w:val="00560A7B"/>
    <w:rsid w:val="005611F3"/>
    <w:rsid w:val="005616AC"/>
    <w:rsid w:val="0056332D"/>
    <w:rsid w:val="005635D6"/>
    <w:rsid w:val="00567046"/>
    <w:rsid w:val="00570432"/>
    <w:rsid w:val="005705EA"/>
    <w:rsid w:val="00570937"/>
    <w:rsid w:val="00572591"/>
    <w:rsid w:val="005730B0"/>
    <w:rsid w:val="00573A49"/>
    <w:rsid w:val="00575859"/>
    <w:rsid w:val="00575D5D"/>
    <w:rsid w:val="005805A6"/>
    <w:rsid w:val="005808D6"/>
    <w:rsid w:val="0058139B"/>
    <w:rsid w:val="005826F0"/>
    <w:rsid w:val="00583193"/>
    <w:rsid w:val="0058352D"/>
    <w:rsid w:val="00583A9C"/>
    <w:rsid w:val="00584AB9"/>
    <w:rsid w:val="00585C68"/>
    <w:rsid w:val="00586E6C"/>
    <w:rsid w:val="00590329"/>
    <w:rsid w:val="00590859"/>
    <w:rsid w:val="00593334"/>
    <w:rsid w:val="00596181"/>
    <w:rsid w:val="005A0B4D"/>
    <w:rsid w:val="005A0BCF"/>
    <w:rsid w:val="005A150F"/>
    <w:rsid w:val="005A2606"/>
    <w:rsid w:val="005A2B18"/>
    <w:rsid w:val="005A38E6"/>
    <w:rsid w:val="005A4DD2"/>
    <w:rsid w:val="005A55E2"/>
    <w:rsid w:val="005A68AF"/>
    <w:rsid w:val="005A7490"/>
    <w:rsid w:val="005B0CBC"/>
    <w:rsid w:val="005B2160"/>
    <w:rsid w:val="005B2BCC"/>
    <w:rsid w:val="005B2D44"/>
    <w:rsid w:val="005B43F2"/>
    <w:rsid w:val="005B623B"/>
    <w:rsid w:val="005B7A14"/>
    <w:rsid w:val="005B7E3D"/>
    <w:rsid w:val="005C08DC"/>
    <w:rsid w:val="005C0F46"/>
    <w:rsid w:val="005C1F63"/>
    <w:rsid w:val="005C21BC"/>
    <w:rsid w:val="005C3273"/>
    <w:rsid w:val="005C5CEC"/>
    <w:rsid w:val="005D085E"/>
    <w:rsid w:val="005D0D82"/>
    <w:rsid w:val="005D113D"/>
    <w:rsid w:val="005D1448"/>
    <w:rsid w:val="005D1EDD"/>
    <w:rsid w:val="005D2944"/>
    <w:rsid w:val="005D3B85"/>
    <w:rsid w:val="005D4048"/>
    <w:rsid w:val="005D7637"/>
    <w:rsid w:val="005E13AF"/>
    <w:rsid w:val="005E263F"/>
    <w:rsid w:val="005E548D"/>
    <w:rsid w:val="005E5915"/>
    <w:rsid w:val="005E6EE6"/>
    <w:rsid w:val="005E7BCB"/>
    <w:rsid w:val="005F0C5C"/>
    <w:rsid w:val="005F19A9"/>
    <w:rsid w:val="005F3DDB"/>
    <w:rsid w:val="005F4EB6"/>
    <w:rsid w:val="005F5955"/>
    <w:rsid w:val="005F5EC4"/>
    <w:rsid w:val="005F636A"/>
    <w:rsid w:val="006000E2"/>
    <w:rsid w:val="006009CF"/>
    <w:rsid w:val="00602C76"/>
    <w:rsid w:val="00603108"/>
    <w:rsid w:val="0060386B"/>
    <w:rsid w:val="00604534"/>
    <w:rsid w:val="006047E3"/>
    <w:rsid w:val="00605436"/>
    <w:rsid w:val="006057FA"/>
    <w:rsid w:val="0060581D"/>
    <w:rsid w:val="00606566"/>
    <w:rsid w:val="00606A2B"/>
    <w:rsid w:val="00606E01"/>
    <w:rsid w:val="00606FBE"/>
    <w:rsid w:val="00607313"/>
    <w:rsid w:val="006103B7"/>
    <w:rsid w:val="006106A5"/>
    <w:rsid w:val="006118F5"/>
    <w:rsid w:val="00611AE9"/>
    <w:rsid w:val="00611E83"/>
    <w:rsid w:val="00613D18"/>
    <w:rsid w:val="00614D27"/>
    <w:rsid w:val="00614E7A"/>
    <w:rsid w:val="00617D2D"/>
    <w:rsid w:val="00620B2D"/>
    <w:rsid w:val="006220F7"/>
    <w:rsid w:val="006231E2"/>
    <w:rsid w:val="00623530"/>
    <w:rsid w:val="006251A9"/>
    <w:rsid w:val="00627C36"/>
    <w:rsid w:val="00632914"/>
    <w:rsid w:val="0063378A"/>
    <w:rsid w:val="0063420A"/>
    <w:rsid w:val="006343EA"/>
    <w:rsid w:val="00636AF7"/>
    <w:rsid w:val="00637421"/>
    <w:rsid w:val="00637A10"/>
    <w:rsid w:val="00641DFD"/>
    <w:rsid w:val="0064209F"/>
    <w:rsid w:val="00642A1D"/>
    <w:rsid w:val="00642CBF"/>
    <w:rsid w:val="0064410D"/>
    <w:rsid w:val="00644A76"/>
    <w:rsid w:val="006450D2"/>
    <w:rsid w:val="00645610"/>
    <w:rsid w:val="00646810"/>
    <w:rsid w:val="00647077"/>
    <w:rsid w:val="00647F1D"/>
    <w:rsid w:val="00650153"/>
    <w:rsid w:val="006502ED"/>
    <w:rsid w:val="00655852"/>
    <w:rsid w:val="00655B1A"/>
    <w:rsid w:val="00657C9F"/>
    <w:rsid w:val="00660474"/>
    <w:rsid w:val="00660A0F"/>
    <w:rsid w:val="006624E1"/>
    <w:rsid w:val="006637DC"/>
    <w:rsid w:val="00663CC6"/>
    <w:rsid w:val="00665C6E"/>
    <w:rsid w:val="006664AF"/>
    <w:rsid w:val="006666E3"/>
    <w:rsid w:val="00666DF7"/>
    <w:rsid w:val="006670B3"/>
    <w:rsid w:val="00667288"/>
    <w:rsid w:val="00667547"/>
    <w:rsid w:val="00667FF5"/>
    <w:rsid w:val="006700F1"/>
    <w:rsid w:val="006716EA"/>
    <w:rsid w:val="0067485F"/>
    <w:rsid w:val="00674AAB"/>
    <w:rsid w:val="00675345"/>
    <w:rsid w:val="00675606"/>
    <w:rsid w:val="006756F5"/>
    <w:rsid w:val="00676DAD"/>
    <w:rsid w:val="00680174"/>
    <w:rsid w:val="00680694"/>
    <w:rsid w:val="00680F82"/>
    <w:rsid w:val="00682877"/>
    <w:rsid w:val="00682E31"/>
    <w:rsid w:val="006835FC"/>
    <w:rsid w:val="00684D14"/>
    <w:rsid w:val="006872D4"/>
    <w:rsid w:val="00691A0B"/>
    <w:rsid w:val="00692673"/>
    <w:rsid w:val="00692ED1"/>
    <w:rsid w:val="00693FEE"/>
    <w:rsid w:val="00694908"/>
    <w:rsid w:val="0069514F"/>
    <w:rsid w:val="00696729"/>
    <w:rsid w:val="00697DF2"/>
    <w:rsid w:val="006A2E33"/>
    <w:rsid w:val="006A510A"/>
    <w:rsid w:val="006A583C"/>
    <w:rsid w:val="006A5AA2"/>
    <w:rsid w:val="006A77F1"/>
    <w:rsid w:val="006A7989"/>
    <w:rsid w:val="006B12AE"/>
    <w:rsid w:val="006B20E2"/>
    <w:rsid w:val="006B2687"/>
    <w:rsid w:val="006B2E20"/>
    <w:rsid w:val="006B35CA"/>
    <w:rsid w:val="006B4D28"/>
    <w:rsid w:val="006B5582"/>
    <w:rsid w:val="006B653F"/>
    <w:rsid w:val="006B7806"/>
    <w:rsid w:val="006C0153"/>
    <w:rsid w:val="006C0301"/>
    <w:rsid w:val="006C0499"/>
    <w:rsid w:val="006C0BD4"/>
    <w:rsid w:val="006C0BE9"/>
    <w:rsid w:val="006C0E77"/>
    <w:rsid w:val="006C38FF"/>
    <w:rsid w:val="006C3A52"/>
    <w:rsid w:val="006C4B8E"/>
    <w:rsid w:val="006C5BEA"/>
    <w:rsid w:val="006C6063"/>
    <w:rsid w:val="006C6BAC"/>
    <w:rsid w:val="006C6CA2"/>
    <w:rsid w:val="006C7866"/>
    <w:rsid w:val="006C7975"/>
    <w:rsid w:val="006D1BF5"/>
    <w:rsid w:val="006D2121"/>
    <w:rsid w:val="006D21FC"/>
    <w:rsid w:val="006D3340"/>
    <w:rsid w:val="006D475B"/>
    <w:rsid w:val="006D4874"/>
    <w:rsid w:val="006D4FE1"/>
    <w:rsid w:val="006D61E1"/>
    <w:rsid w:val="006D6395"/>
    <w:rsid w:val="006D64DD"/>
    <w:rsid w:val="006D6915"/>
    <w:rsid w:val="006D6BA5"/>
    <w:rsid w:val="006D752A"/>
    <w:rsid w:val="006E055A"/>
    <w:rsid w:val="006E3061"/>
    <w:rsid w:val="006E6020"/>
    <w:rsid w:val="006E6902"/>
    <w:rsid w:val="006E773D"/>
    <w:rsid w:val="006E7746"/>
    <w:rsid w:val="006F27D3"/>
    <w:rsid w:val="006F3A0C"/>
    <w:rsid w:val="006F3D8F"/>
    <w:rsid w:val="006F5B48"/>
    <w:rsid w:val="006F67D0"/>
    <w:rsid w:val="006F70C6"/>
    <w:rsid w:val="006F7425"/>
    <w:rsid w:val="006F7A09"/>
    <w:rsid w:val="0070193D"/>
    <w:rsid w:val="00702AC8"/>
    <w:rsid w:val="00704253"/>
    <w:rsid w:val="00710820"/>
    <w:rsid w:val="007109B8"/>
    <w:rsid w:val="007113D5"/>
    <w:rsid w:val="00711B30"/>
    <w:rsid w:val="0071438F"/>
    <w:rsid w:val="00714E12"/>
    <w:rsid w:val="00715343"/>
    <w:rsid w:val="00720BBC"/>
    <w:rsid w:val="00721004"/>
    <w:rsid w:val="00721830"/>
    <w:rsid w:val="00723CD2"/>
    <w:rsid w:val="0072425D"/>
    <w:rsid w:val="007244DF"/>
    <w:rsid w:val="0072457D"/>
    <w:rsid w:val="00724726"/>
    <w:rsid w:val="00724F5D"/>
    <w:rsid w:val="00725354"/>
    <w:rsid w:val="0072576D"/>
    <w:rsid w:val="0072684D"/>
    <w:rsid w:val="00731651"/>
    <w:rsid w:val="0073187F"/>
    <w:rsid w:val="00731F7D"/>
    <w:rsid w:val="007328B3"/>
    <w:rsid w:val="0073290B"/>
    <w:rsid w:val="00732EEE"/>
    <w:rsid w:val="007349C2"/>
    <w:rsid w:val="00734B18"/>
    <w:rsid w:val="00735D9F"/>
    <w:rsid w:val="00736CF2"/>
    <w:rsid w:val="007402FB"/>
    <w:rsid w:val="00740677"/>
    <w:rsid w:val="00741177"/>
    <w:rsid w:val="00742D2E"/>
    <w:rsid w:val="00744969"/>
    <w:rsid w:val="0074524D"/>
    <w:rsid w:val="007452FC"/>
    <w:rsid w:val="00745E8E"/>
    <w:rsid w:val="007468E7"/>
    <w:rsid w:val="00747C89"/>
    <w:rsid w:val="007529F1"/>
    <w:rsid w:val="00752AC9"/>
    <w:rsid w:val="00752BA4"/>
    <w:rsid w:val="0075325B"/>
    <w:rsid w:val="007549A2"/>
    <w:rsid w:val="00754BF6"/>
    <w:rsid w:val="00754CF2"/>
    <w:rsid w:val="00756453"/>
    <w:rsid w:val="00757216"/>
    <w:rsid w:val="0076067E"/>
    <w:rsid w:val="0076073A"/>
    <w:rsid w:val="00761878"/>
    <w:rsid w:val="00764372"/>
    <w:rsid w:val="00765DCC"/>
    <w:rsid w:val="00766C86"/>
    <w:rsid w:val="00771195"/>
    <w:rsid w:val="007723BB"/>
    <w:rsid w:val="0077248F"/>
    <w:rsid w:val="00776C0A"/>
    <w:rsid w:val="00777052"/>
    <w:rsid w:val="007779F0"/>
    <w:rsid w:val="00777F4A"/>
    <w:rsid w:val="007809CE"/>
    <w:rsid w:val="007809D5"/>
    <w:rsid w:val="00780F00"/>
    <w:rsid w:val="007843AF"/>
    <w:rsid w:val="00785BB2"/>
    <w:rsid w:val="00792D61"/>
    <w:rsid w:val="007931EA"/>
    <w:rsid w:val="00793E35"/>
    <w:rsid w:val="00795866"/>
    <w:rsid w:val="00795BCB"/>
    <w:rsid w:val="00796C89"/>
    <w:rsid w:val="007A0E0F"/>
    <w:rsid w:val="007A14CC"/>
    <w:rsid w:val="007A1D66"/>
    <w:rsid w:val="007A3026"/>
    <w:rsid w:val="007A3228"/>
    <w:rsid w:val="007A36F7"/>
    <w:rsid w:val="007A50F9"/>
    <w:rsid w:val="007A6E26"/>
    <w:rsid w:val="007A7694"/>
    <w:rsid w:val="007A77CE"/>
    <w:rsid w:val="007B0DE4"/>
    <w:rsid w:val="007B2456"/>
    <w:rsid w:val="007B3956"/>
    <w:rsid w:val="007B3A15"/>
    <w:rsid w:val="007B4194"/>
    <w:rsid w:val="007B4F5F"/>
    <w:rsid w:val="007B6175"/>
    <w:rsid w:val="007C096F"/>
    <w:rsid w:val="007C2D92"/>
    <w:rsid w:val="007C5635"/>
    <w:rsid w:val="007C57F2"/>
    <w:rsid w:val="007C66EB"/>
    <w:rsid w:val="007C7C43"/>
    <w:rsid w:val="007C7E26"/>
    <w:rsid w:val="007D1789"/>
    <w:rsid w:val="007D33C1"/>
    <w:rsid w:val="007D646E"/>
    <w:rsid w:val="007D67D2"/>
    <w:rsid w:val="007E0114"/>
    <w:rsid w:val="007E12AF"/>
    <w:rsid w:val="007E27E1"/>
    <w:rsid w:val="007E458F"/>
    <w:rsid w:val="007E6F9A"/>
    <w:rsid w:val="007E74D7"/>
    <w:rsid w:val="007F0262"/>
    <w:rsid w:val="007F031C"/>
    <w:rsid w:val="007F0600"/>
    <w:rsid w:val="007F150E"/>
    <w:rsid w:val="007F17B3"/>
    <w:rsid w:val="007F1DAD"/>
    <w:rsid w:val="007F2EDD"/>
    <w:rsid w:val="007F33CC"/>
    <w:rsid w:val="007F35F9"/>
    <w:rsid w:val="007F494F"/>
    <w:rsid w:val="007F4B59"/>
    <w:rsid w:val="00800DA9"/>
    <w:rsid w:val="00801A12"/>
    <w:rsid w:val="00801C23"/>
    <w:rsid w:val="00802002"/>
    <w:rsid w:val="0080295B"/>
    <w:rsid w:val="00803DF7"/>
    <w:rsid w:val="00805B94"/>
    <w:rsid w:val="008061D7"/>
    <w:rsid w:val="008067A0"/>
    <w:rsid w:val="008103AE"/>
    <w:rsid w:val="008107D3"/>
    <w:rsid w:val="00810C7C"/>
    <w:rsid w:val="00810F2A"/>
    <w:rsid w:val="0081201F"/>
    <w:rsid w:val="00812AE2"/>
    <w:rsid w:val="0081322A"/>
    <w:rsid w:val="008142DB"/>
    <w:rsid w:val="0081432B"/>
    <w:rsid w:val="008150B9"/>
    <w:rsid w:val="0082033E"/>
    <w:rsid w:val="0082165B"/>
    <w:rsid w:val="00824B08"/>
    <w:rsid w:val="00824DA8"/>
    <w:rsid w:val="00825E79"/>
    <w:rsid w:val="008263BA"/>
    <w:rsid w:val="0082760E"/>
    <w:rsid w:val="008277A7"/>
    <w:rsid w:val="00827FF2"/>
    <w:rsid w:val="008309E3"/>
    <w:rsid w:val="00830E84"/>
    <w:rsid w:val="00832061"/>
    <w:rsid w:val="00832BDA"/>
    <w:rsid w:val="0083505F"/>
    <w:rsid w:val="00835291"/>
    <w:rsid w:val="008413F2"/>
    <w:rsid w:val="00841D70"/>
    <w:rsid w:val="008439C5"/>
    <w:rsid w:val="00843CE6"/>
    <w:rsid w:val="00843E17"/>
    <w:rsid w:val="0084415E"/>
    <w:rsid w:val="00844E17"/>
    <w:rsid w:val="00844FC4"/>
    <w:rsid w:val="00845AE7"/>
    <w:rsid w:val="00846D46"/>
    <w:rsid w:val="008502AD"/>
    <w:rsid w:val="00850E76"/>
    <w:rsid w:val="00851FD2"/>
    <w:rsid w:val="0085492B"/>
    <w:rsid w:val="00854EEA"/>
    <w:rsid w:val="008558B9"/>
    <w:rsid w:val="008569DD"/>
    <w:rsid w:val="008570C7"/>
    <w:rsid w:val="008608DA"/>
    <w:rsid w:val="00860CE6"/>
    <w:rsid w:val="008610A6"/>
    <w:rsid w:val="00861359"/>
    <w:rsid w:val="00861F09"/>
    <w:rsid w:val="00862378"/>
    <w:rsid w:val="0086249C"/>
    <w:rsid w:val="00863FD7"/>
    <w:rsid w:val="008647BC"/>
    <w:rsid w:val="00866B8D"/>
    <w:rsid w:val="00866EFF"/>
    <w:rsid w:val="0086757F"/>
    <w:rsid w:val="00870095"/>
    <w:rsid w:val="00870ACD"/>
    <w:rsid w:val="00872782"/>
    <w:rsid w:val="00872CA3"/>
    <w:rsid w:val="00875B35"/>
    <w:rsid w:val="00876285"/>
    <w:rsid w:val="008766F4"/>
    <w:rsid w:val="00880509"/>
    <w:rsid w:val="008809BE"/>
    <w:rsid w:val="00880B22"/>
    <w:rsid w:val="00881A07"/>
    <w:rsid w:val="00883C9D"/>
    <w:rsid w:val="00885E35"/>
    <w:rsid w:val="00896516"/>
    <w:rsid w:val="00896711"/>
    <w:rsid w:val="00897032"/>
    <w:rsid w:val="00897584"/>
    <w:rsid w:val="008A1326"/>
    <w:rsid w:val="008A133B"/>
    <w:rsid w:val="008A3AAD"/>
    <w:rsid w:val="008A3BFB"/>
    <w:rsid w:val="008A6EA0"/>
    <w:rsid w:val="008B1301"/>
    <w:rsid w:val="008B1643"/>
    <w:rsid w:val="008B1F65"/>
    <w:rsid w:val="008B254D"/>
    <w:rsid w:val="008B337D"/>
    <w:rsid w:val="008B342B"/>
    <w:rsid w:val="008B5061"/>
    <w:rsid w:val="008B6294"/>
    <w:rsid w:val="008B6A7B"/>
    <w:rsid w:val="008C0ADC"/>
    <w:rsid w:val="008C1578"/>
    <w:rsid w:val="008C19D1"/>
    <w:rsid w:val="008C3064"/>
    <w:rsid w:val="008C3268"/>
    <w:rsid w:val="008C4427"/>
    <w:rsid w:val="008C467A"/>
    <w:rsid w:val="008C4C02"/>
    <w:rsid w:val="008C522E"/>
    <w:rsid w:val="008C5703"/>
    <w:rsid w:val="008C6436"/>
    <w:rsid w:val="008C6832"/>
    <w:rsid w:val="008C6D9F"/>
    <w:rsid w:val="008D13F0"/>
    <w:rsid w:val="008D27B0"/>
    <w:rsid w:val="008D2B7F"/>
    <w:rsid w:val="008D2EC9"/>
    <w:rsid w:val="008D3844"/>
    <w:rsid w:val="008D4F4F"/>
    <w:rsid w:val="008D52AD"/>
    <w:rsid w:val="008D7701"/>
    <w:rsid w:val="008E0271"/>
    <w:rsid w:val="008E0C02"/>
    <w:rsid w:val="008E1110"/>
    <w:rsid w:val="008E15CE"/>
    <w:rsid w:val="008E1E7B"/>
    <w:rsid w:val="008E207A"/>
    <w:rsid w:val="008E34F2"/>
    <w:rsid w:val="008E475A"/>
    <w:rsid w:val="008E4CB6"/>
    <w:rsid w:val="008E5048"/>
    <w:rsid w:val="008E653C"/>
    <w:rsid w:val="008E6CD5"/>
    <w:rsid w:val="008E6E95"/>
    <w:rsid w:val="008E7F8E"/>
    <w:rsid w:val="008F1F52"/>
    <w:rsid w:val="008F290D"/>
    <w:rsid w:val="008F33DC"/>
    <w:rsid w:val="008F3F04"/>
    <w:rsid w:val="008F6592"/>
    <w:rsid w:val="008F6DBA"/>
    <w:rsid w:val="008F744B"/>
    <w:rsid w:val="00901BF3"/>
    <w:rsid w:val="00901E34"/>
    <w:rsid w:val="009027B7"/>
    <w:rsid w:val="00903A6C"/>
    <w:rsid w:val="00905BE9"/>
    <w:rsid w:val="00906D26"/>
    <w:rsid w:val="00907485"/>
    <w:rsid w:val="009105F4"/>
    <w:rsid w:val="00910E01"/>
    <w:rsid w:val="0091112B"/>
    <w:rsid w:val="0091210C"/>
    <w:rsid w:val="00912FBE"/>
    <w:rsid w:val="00916620"/>
    <w:rsid w:val="0091722C"/>
    <w:rsid w:val="009179B0"/>
    <w:rsid w:val="0092016A"/>
    <w:rsid w:val="0092071D"/>
    <w:rsid w:val="009211CB"/>
    <w:rsid w:val="0092189F"/>
    <w:rsid w:val="00921B9A"/>
    <w:rsid w:val="00922010"/>
    <w:rsid w:val="0092246C"/>
    <w:rsid w:val="00922828"/>
    <w:rsid w:val="0092325B"/>
    <w:rsid w:val="00925750"/>
    <w:rsid w:val="009268B9"/>
    <w:rsid w:val="00926BAB"/>
    <w:rsid w:val="00926D14"/>
    <w:rsid w:val="00926F94"/>
    <w:rsid w:val="00927978"/>
    <w:rsid w:val="00930F86"/>
    <w:rsid w:val="00933191"/>
    <w:rsid w:val="0093339E"/>
    <w:rsid w:val="009333AD"/>
    <w:rsid w:val="009337DE"/>
    <w:rsid w:val="009340BA"/>
    <w:rsid w:val="009341DC"/>
    <w:rsid w:val="0093526E"/>
    <w:rsid w:val="0093586B"/>
    <w:rsid w:val="00941366"/>
    <w:rsid w:val="00941C8C"/>
    <w:rsid w:val="00946231"/>
    <w:rsid w:val="0094649B"/>
    <w:rsid w:val="00946A0B"/>
    <w:rsid w:val="0094740F"/>
    <w:rsid w:val="00953932"/>
    <w:rsid w:val="00954E5A"/>
    <w:rsid w:val="0095518B"/>
    <w:rsid w:val="009557DD"/>
    <w:rsid w:val="00955DC6"/>
    <w:rsid w:val="00956CEC"/>
    <w:rsid w:val="0096055E"/>
    <w:rsid w:val="00961437"/>
    <w:rsid w:val="00965DEC"/>
    <w:rsid w:val="00965EB5"/>
    <w:rsid w:val="009661C3"/>
    <w:rsid w:val="00966807"/>
    <w:rsid w:val="0097052A"/>
    <w:rsid w:val="009705B8"/>
    <w:rsid w:val="00970901"/>
    <w:rsid w:val="00971846"/>
    <w:rsid w:val="009718D2"/>
    <w:rsid w:val="00971CAF"/>
    <w:rsid w:val="00973C80"/>
    <w:rsid w:val="00973E62"/>
    <w:rsid w:val="00975715"/>
    <w:rsid w:val="00977BCF"/>
    <w:rsid w:val="00980595"/>
    <w:rsid w:val="00980FD1"/>
    <w:rsid w:val="00981C00"/>
    <w:rsid w:val="00982725"/>
    <w:rsid w:val="00985406"/>
    <w:rsid w:val="009855E2"/>
    <w:rsid w:val="00986EA2"/>
    <w:rsid w:val="00990639"/>
    <w:rsid w:val="00990B1E"/>
    <w:rsid w:val="00991BA1"/>
    <w:rsid w:val="00991F8E"/>
    <w:rsid w:val="009924ED"/>
    <w:rsid w:val="0099287B"/>
    <w:rsid w:val="00992AB4"/>
    <w:rsid w:val="00995307"/>
    <w:rsid w:val="0099669F"/>
    <w:rsid w:val="00997441"/>
    <w:rsid w:val="009974FD"/>
    <w:rsid w:val="009A276C"/>
    <w:rsid w:val="009A29BF"/>
    <w:rsid w:val="009A3FB4"/>
    <w:rsid w:val="009A4918"/>
    <w:rsid w:val="009A4CD7"/>
    <w:rsid w:val="009A54DD"/>
    <w:rsid w:val="009A7683"/>
    <w:rsid w:val="009B20E9"/>
    <w:rsid w:val="009B41A7"/>
    <w:rsid w:val="009B420D"/>
    <w:rsid w:val="009B6E24"/>
    <w:rsid w:val="009B71BB"/>
    <w:rsid w:val="009B762E"/>
    <w:rsid w:val="009C2465"/>
    <w:rsid w:val="009C3948"/>
    <w:rsid w:val="009C3DD4"/>
    <w:rsid w:val="009C5788"/>
    <w:rsid w:val="009C5F74"/>
    <w:rsid w:val="009C6269"/>
    <w:rsid w:val="009D076F"/>
    <w:rsid w:val="009D17E3"/>
    <w:rsid w:val="009D3C9E"/>
    <w:rsid w:val="009D44CA"/>
    <w:rsid w:val="009D4605"/>
    <w:rsid w:val="009D4CBB"/>
    <w:rsid w:val="009D5224"/>
    <w:rsid w:val="009D56C6"/>
    <w:rsid w:val="009D5CE5"/>
    <w:rsid w:val="009D6584"/>
    <w:rsid w:val="009D6E1C"/>
    <w:rsid w:val="009E0B47"/>
    <w:rsid w:val="009E1695"/>
    <w:rsid w:val="009E226C"/>
    <w:rsid w:val="009E2AAE"/>
    <w:rsid w:val="009E307F"/>
    <w:rsid w:val="009E41AC"/>
    <w:rsid w:val="009E5802"/>
    <w:rsid w:val="009E6A7D"/>
    <w:rsid w:val="009E7A63"/>
    <w:rsid w:val="009F0948"/>
    <w:rsid w:val="009F0CAF"/>
    <w:rsid w:val="009F1CAB"/>
    <w:rsid w:val="009F29F8"/>
    <w:rsid w:val="009F5524"/>
    <w:rsid w:val="009F5942"/>
    <w:rsid w:val="009F6567"/>
    <w:rsid w:val="009F739C"/>
    <w:rsid w:val="009F7F80"/>
    <w:rsid w:val="00A00914"/>
    <w:rsid w:val="00A01210"/>
    <w:rsid w:val="00A03A57"/>
    <w:rsid w:val="00A05424"/>
    <w:rsid w:val="00A05AB1"/>
    <w:rsid w:val="00A10150"/>
    <w:rsid w:val="00A1062D"/>
    <w:rsid w:val="00A11824"/>
    <w:rsid w:val="00A12216"/>
    <w:rsid w:val="00A124DF"/>
    <w:rsid w:val="00A13196"/>
    <w:rsid w:val="00A13332"/>
    <w:rsid w:val="00A138C6"/>
    <w:rsid w:val="00A139EC"/>
    <w:rsid w:val="00A13B8A"/>
    <w:rsid w:val="00A16072"/>
    <w:rsid w:val="00A160C2"/>
    <w:rsid w:val="00A16D36"/>
    <w:rsid w:val="00A20B32"/>
    <w:rsid w:val="00A21DAC"/>
    <w:rsid w:val="00A226BD"/>
    <w:rsid w:val="00A23DBD"/>
    <w:rsid w:val="00A24566"/>
    <w:rsid w:val="00A24DD8"/>
    <w:rsid w:val="00A26700"/>
    <w:rsid w:val="00A26B8E"/>
    <w:rsid w:val="00A27681"/>
    <w:rsid w:val="00A27A6C"/>
    <w:rsid w:val="00A27EC8"/>
    <w:rsid w:val="00A30622"/>
    <w:rsid w:val="00A30F80"/>
    <w:rsid w:val="00A32FA0"/>
    <w:rsid w:val="00A3316C"/>
    <w:rsid w:val="00A336BF"/>
    <w:rsid w:val="00A34486"/>
    <w:rsid w:val="00A35AD8"/>
    <w:rsid w:val="00A36E23"/>
    <w:rsid w:val="00A4017F"/>
    <w:rsid w:val="00A4019E"/>
    <w:rsid w:val="00A42D6B"/>
    <w:rsid w:val="00A44F14"/>
    <w:rsid w:val="00A45220"/>
    <w:rsid w:val="00A46605"/>
    <w:rsid w:val="00A47934"/>
    <w:rsid w:val="00A47FFE"/>
    <w:rsid w:val="00A50A21"/>
    <w:rsid w:val="00A5129F"/>
    <w:rsid w:val="00A535DA"/>
    <w:rsid w:val="00A55526"/>
    <w:rsid w:val="00A56A0D"/>
    <w:rsid w:val="00A57F25"/>
    <w:rsid w:val="00A63920"/>
    <w:rsid w:val="00A63A8E"/>
    <w:rsid w:val="00A63E4A"/>
    <w:rsid w:val="00A66E7B"/>
    <w:rsid w:val="00A67D85"/>
    <w:rsid w:val="00A705E5"/>
    <w:rsid w:val="00A7200C"/>
    <w:rsid w:val="00A72898"/>
    <w:rsid w:val="00A73FF3"/>
    <w:rsid w:val="00A765D4"/>
    <w:rsid w:val="00A77DB4"/>
    <w:rsid w:val="00A8217C"/>
    <w:rsid w:val="00A864EB"/>
    <w:rsid w:val="00A877C0"/>
    <w:rsid w:val="00A90DC0"/>
    <w:rsid w:val="00A91B36"/>
    <w:rsid w:val="00A930B8"/>
    <w:rsid w:val="00A95D17"/>
    <w:rsid w:val="00A965BC"/>
    <w:rsid w:val="00A96E8F"/>
    <w:rsid w:val="00A978B9"/>
    <w:rsid w:val="00AA0C81"/>
    <w:rsid w:val="00AA2645"/>
    <w:rsid w:val="00AA2677"/>
    <w:rsid w:val="00AA2EC8"/>
    <w:rsid w:val="00AA330F"/>
    <w:rsid w:val="00AA34DC"/>
    <w:rsid w:val="00AB17B0"/>
    <w:rsid w:val="00AB1EA6"/>
    <w:rsid w:val="00AB212A"/>
    <w:rsid w:val="00AB2B91"/>
    <w:rsid w:val="00AB4B9D"/>
    <w:rsid w:val="00AB6BA9"/>
    <w:rsid w:val="00AC0389"/>
    <w:rsid w:val="00AC06AB"/>
    <w:rsid w:val="00AC1BB9"/>
    <w:rsid w:val="00AC2D9E"/>
    <w:rsid w:val="00AC3DE6"/>
    <w:rsid w:val="00AC4020"/>
    <w:rsid w:val="00AC4C5E"/>
    <w:rsid w:val="00AC5E78"/>
    <w:rsid w:val="00AC7132"/>
    <w:rsid w:val="00AC7D67"/>
    <w:rsid w:val="00AD17ED"/>
    <w:rsid w:val="00AD1C25"/>
    <w:rsid w:val="00AD2062"/>
    <w:rsid w:val="00AD296C"/>
    <w:rsid w:val="00AD2F1D"/>
    <w:rsid w:val="00AD5563"/>
    <w:rsid w:val="00AD68F4"/>
    <w:rsid w:val="00AD6BA3"/>
    <w:rsid w:val="00AD73B2"/>
    <w:rsid w:val="00AE002F"/>
    <w:rsid w:val="00AE1A04"/>
    <w:rsid w:val="00AE1EF6"/>
    <w:rsid w:val="00AE4533"/>
    <w:rsid w:val="00AE4592"/>
    <w:rsid w:val="00AE5A80"/>
    <w:rsid w:val="00AE756C"/>
    <w:rsid w:val="00AE786C"/>
    <w:rsid w:val="00AF0927"/>
    <w:rsid w:val="00AF096A"/>
    <w:rsid w:val="00AF216C"/>
    <w:rsid w:val="00AF2DB7"/>
    <w:rsid w:val="00AF4744"/>
    <w:rsid w:val="00AF4F5F"/>
    <w:rsid w:val="00AF5F26"/>
    <w:rsid w:val="00AF67CB"/>
    <w:rsid w:val="00AF6F5D"/>
    <w:rsid w:val="00AF7E34"/>
    <w:rsid w:val="00B009F4"/>
    <w:rsid w:val="00B01524"/>
    <w:rsid w:val="00B02633"/>
    <w:rsid w:val="00B03282"/>
    <w:rsid w:val="00B05982"/>
    <w:rsid w:val="00B0628F"/>
    <w:rsid w:val="00B06717"/>
    <w:rsid w:val="00B06E0C"/>
    <w:rsid w:val="00B07CB2"/>
    <w:rsid w:val="00B1134B"/>
    <w:rsid w:val="00B11F62"/>
    <w:rsid w:val="00B1229A"/>
    <w:rsid w:val="00B14435"/>
    <w:rsid w:val="00B15105"/>
    <w:rsid w:val="00B165BD"/>
    <w:rsid w:val="00B1713B"/>
    <w:rsid w:val="00B175B4"/>
    <w:rsid w:val="00B17929"/>
    <w:rsid w:val="00B17F75"/>
    <w:rsid w:val="00B17F84"/>
    <w:rsid w:val="00B20615"/>
    <w:rsid w:val="00B206EF"/>
    <w:rsid w:val="00B2165E"/>
    <w:rsid w:val="00B216D7"/>
    <w:rsid w:val="00B24C46"/>
    <w:rsid w:val="00B258BF"/>
    <w:rsid w:val="00B25B33"/>
    <w:rsid w:val="00B265A8"/>
    <w:rsid w:val="00B26A8E"/>
    <w:rsid w:val="00B26DBF"/>
    <w:rsid w:val="00B270DC"/>
    <w:rsid w:val="00B27679"/>
    <w:rsid w:val="00B27A2E"/>
    <w:rsid w:val="00B27AB7"/>
    <w:rsid w:val="00B27C0B"/>
    <w:rsid w:val="00B307A3"/>
    <w:rsid w:val="00B30EFA"/>
    <w:rsid w:val="00B30F6C"/>
    <w:rsid w:val="00B33260"/>
    <w:rsid w:val="00B350D4"/>
    <w:rsid w:val="00B36D21"/>
    <w:rsid w:val="00B37247"/>
    <w:rsid w:val="00B3760A"/>
    <w:rsid w:val="00B408F5"/>
    <w:rsid w:val="00B41860"/>
    <w:rsid w:val="00B418C5"/>
    <w:rsid w:val="00B41A44"/>
    <w:rsid w:val="00B41F41"/>
    <w:rsid w:val="00B45424"/>
    <w:rsid w:val="00B454E2"/>
    <w:rsid w:val="00B45DB2"/>
    <w:rsid w:val="00B45E99"/>
    <w:rsid w:val="00B46D08"/>
    <w:rsid w:val="00B46F00"/>
    <w:rsid w:val="00B50CA6"/>
    <w:rsid w:val="00B50EB6"/>
    <w:rsid w:val="00B51E79"/>
    <w:rsid w:val="00B5202A"/>
    <w:rsid w:val="00B53B56"/>
    <w:rsid w:val="00B54005"/>
    <w:rsid w:val="00B54209"/>
    <w:rsid w:val="00B54306"/>
    <w:rsid w:val="00B5457C"/>
    <w:rsid w:val="00B55DB8"/>
    <w:rsid w:val="00B56C62"/>
    <w:rsid w:val="00B570BA"/>
    <w:rsid w:val="00B61100"/>
    <w:rsid w:val="00B6147D"/>
    <w:rsid w:val="00B62712"/>
    <w:rsid w:val="00B630CC"/>
    <w:rsid w:val="00B63F5E"/>
    <w:rsid w:val="00B64C09"/>
    <w:rsid w:val="00B656F5"/>
    <w:rsid w:val="00B671B5"/>
    <w:rsid w:val="00B70C50"/>
    <w:rsid w:val="00B71218"/>
    <w:rsid w:val="00B71ACC"/>
    <w:rsid w:val="00B72051"/>
    <w:rsid w:val="00B72CB1"/>
    <w:rsid w:val="00B72DBE"/>
    <w:rsid w:val="00B732FC"/>
    <w:rsid w:val="00B73311"/>
    <w:rsid w:val="00B73429"/>
    <w:rsid w:val="00B74326"/>
    <w:rsid w:val="00B756A4"/>
    <w:rsid w:val="00B75CE3"/>
    <w:rsid w:val="00B75D2F"/>
    <w:rsid w:val="00B76632"/>
    <w:rsid w:val="00B76BA0"/>
    <w:rsid w:val="00B80055"/>
    <w:rsid w:val="00B80225"/>
    <w:rsid w:val="00B8175A"/>
    <w:rsid w:val="00B820C0"/>
    <w:rsid w:val="00B826B6"/>
    <w:rsid w:val="00B82E77"/>
    <w:rsid w:val="00B841B4"/>
    <w:rsid w:val="00B86508"/>
    <w:rsid w:val="00B866C8"/>
    <w:rsid w:val="00B87A6D"/>
    <w:rsid w:val="00B90736"/>
    <w:rsid w:val="00B91632"/>
    <w:rsid w:val="00B91F76"/>
    <w:rsid w:val="00B94219"/>
    <w:rsid w:val="00B959C5"/>
    <w:rsid w:val="00B95E2D"/>
    <w:rsid w:val="00B974D0"/>
    <w:rsid w:val="00BA19A4"/>
    <w:rsid w:val="00BA20D3"/>
    <w:rsid w:val="00BA321A"/>
    <w:rsid w:val="00BA3694"/>
    <w:rsid w:val="00BA4251"/>
    <w:rsid w:val="00BA69E8"/>
    <w:rsid w:val="00BB0079"/>
    <w:rsid w:val="00BB28EA"/>
    <w:rsid w:val="00BB4269"/>
    <w:rsid w:val="00BB464C"/>
    <w:rsid w:val="00BB5BC9"/>
    <w:rsid w:val="00BB6870"/>
    <w:rsid w:val="00BB7737"/>
    <w:rsid w:val="00BB791C"/>
    <w:rsid w:val="00BC00E8"/>
    <w:rsid w:val="00BC2758"/>
    <w:rsid w:val="00BC38DD"/>
    <w:rsid w:val="00BC3A75"/>
    <w:rsid w:val="00BC6749"/>
    <w:rsid w:val="00BD00E9"/>
    <w:rsid w:val="00BD07EC"/>
    <w:rsid w:val="00BD0D9F"/>
    <w:rsid w:val="00BD1A09"/>
    <w:rsid w:val="00BD4230"/>
    <w:rsid w:val="00BD4EEA"/>
    <w:rsid w:val="00BD516D"/>
    <w:rsid w:val="00BD6708"/>
    <w:rsid w:val="00BD6E90"/>
    <w:rsid w:val="00BE03BB"/>
    <w:rsid w:val="00BE111F"/>
    <w:rsid w:val="00BE22F7"/>
    <w:rsid w:val="00BE34D1"/>
    <w:rsid w:val="00BE4A57"/>
    <w:rsid w:val="00BE4C45"/>
    <w:rsid w:val="00BE5886"/>
    <w:rsid w:val="00BE6F88"/>
    <w:rsid w:val="00BF06A4"/>
    <w:rsid w:val="00BF1E20"/>
    <w:rsid w:val="00BF2CFE"/>
    <w:rsid w:val="00BF431E"/>
    <w:rsid w:val="00BF490E"/>
    <w:rsid w:val="00BF56FA"/>
    <w:rsid w:val="00C00489"/>
    <w:rsid w:val="00C00895"/>
    <w:rsid w:val="00C0100E"/>
    <w:rsid w:val="00C011F5"/>
    <w:rsid w:val="00C04E0F"/>
    <w:rsid w:val="00C05087"/>
    <w:rsid w:val="00C0578B"/>
    <w:rsid w:val="00C069EE"/>
    <w:rsid w:val="00C10E80"/>
    <w:rsid w:val="00C11013"/>
    <w:rsid w:val="00C12807"/>
    <w:rsid w:val="00C1427C"/>
    <w:rsid w:val="00C147E5"/>
    <w:rsid w:val="00C1487D"/>
    <w:rsid w:val="00C148EC"/>
    <w:rsid w:val="00C15B06"/>
    <w:rsid w:val="00C15B1C"/>
    <w:rsid w:val="00C1617F"/>
    <w:rsid w:val="00C16EB1"/>
    <w:rsid w:val="00C17723"/>
    <w:rsid w:val="00C20C0E"/>
    <w:rsid w:val="00C22983"/>
    <w:rsid w:val="00C23532"/>
    <w:rsid w:val="00C23A93"/>
    <w:rsid w:val="00C23DC0"/>
    <w:rsid w:val="00C25C3C"/>
    <w:rsid w:val="00C2611B"/>
    <w:rsid w:val="00C272EC"/>
    <w:rsid w:val="00C27896"/>
    <w:rsid w:val="00C32DFA"/>
    <w:rsid w:val="00C336B2"/>
    <w:rsid w:val="00C3379F"/>
    <w:rsid w:val="00C34769"/>
    <w:rsid w:val="00C37767"/>
    <w:rsid w:val="00C41E3F"/>
    <w:rsid w:val="00C424E3"/>
    <w:rsid w:val="00C42F62"/>
    <w:rsid w:val="00C42FC2"/>
    <w:rsid w:val="00C446B6"/>
    <w:rsid w:val="00C45FA0"/>
    <w:rsid w:val="00C50108"/>
    <w:rsid w:val="00C50EA5"/>
    <w:rsid w:val="00C51D33"/>
    <w:rsid w:val="00C51E3D"/>
    <w:rsid w:val="00C51E91"/>
    <w:rsid w:val="00C529CB"/>
    <w:rsid w:val="00C52D93"/>
    <w:rsid w:val="00C554A5"/>
    <w:rsid w:val="00C55780"/>
    <w:rsid w:val="00C5613D"/>
    <w:rsid w:val="00C56CD5"/>
    <w:rsid w:val="00C60DFE"/>
    <w:rsid w:val="00C61E23"/>
    <w:rsid w:val="00C62407"/>
    <w:rsid w:val="00C63A6D"/>
    <w:rsid w:val="00C66693"/>
    <w:rsid w:val="00C66F74"/>
    <w:rsid w:val="00C677A0"/>
    <w:rsid w:val="00C67902"/>
    <w:rsid w:val="00C71127"/>
    <w:rsid w:val="00C74095"/>
    <w:rsid w:val="00C74179"/>
    <w:rsid w:val="00C74921"/>
    <w:rsid w:val="00C74C21"/>
    <w:rsid w:val="00C77ABC"/>
    <w:rsid w:val="00C77DEC"/>
    <w:rsid w:val="00C8139D"/>
    <w:rsid w:val="00C81AD8"/>
    <w:rsid w:val="00C81C37"/>
    <w:rsid w:val="00C81F30"/>
    <w:rsid w:val="00C84A83"/>
    <w:rsid w:val="00C85C1F"/>
    <w:rsid w:val="00C86403"/>
    <w:rsid w:val="00C86B5E"/>
    <w:rsid w:val="00C86EE8"/>
    <w:rsid w:val="00C87554"/>
    <w:rsid w:val="00C87FDF"/>
    <w:rsid w:val="00C91736"/>
    <w:rsid w:val="00C9358A"/>
    <w:rsid w:val="00C96248"/>
    <w:rsid w:val="00C963BF"/>
    <w:rsid w:val="00C966DB"/>
    <w:rsid w:val="00C96BA0"/>
    <w:rsid w:val="00C97714"/>
    <w:rsid w:val="00C97982"/>
    <w:rsid w:val="00C97E70"/>
    <w:rsid w:val="00CA00CB"/>
    <w:rsid w:val="00CA066A"/>
    <w:rsid w:val="00CA0BE8"/>
    <w:rsid w:val="00CA1623"/>
    <w:rsid w:val="00CA3C31"/>
    <w:rsid w:val="00CA41CD"/>
    <w:rsid w:val="00CA4E00"/>
    <w:rsid w:val="00CA539B"/>
    <w:rsid w:val="00CA55C2"/>
    <w:rsid w:val="00CA60C3"/>
    <w:rsid w:val="00CA73FC"/>
    <w:rsid w:val="00CB12C9"/>
    <w:rsid w:val="00CB2274"/>
    <w:rsid w:val="00CB2E2B"/>
    <w:rsid w:val="00CB3659"/>
    <w:rsid w:val="00CB3717"/>
    <w:rsid w:val="00CB60C8"/>
    <w:rsid w:val="00CB68D8"/>
    <w:rsid w:val="00CC38C4"/>
    <w:rsid w:val="00CC3A5A"/>
    <w:rsid w:val="00CC3A99"/>
    <w:rsid w:val="00CC50AD"/>
    <w:rsid w:val="00CC50F2"/>
    <w:rsid w:val="00CC5445"/>
    <w:rsid w:val="00CC5F06"/>
    <w:rsid w:val="00CC6C47"/>
    <w:rsid w:val="00CD07D3"/>
    <w:rsid w:val="00CD1543"/>
    <w:rsid w:val="00CD277F"/>
    <w:rsid w:val="00CD4263"/>
    <w:rsid w:val="00CD4946"/>
    <w:rsid w:val="00CD58F8"/>
    <w:rsid w:val="00CD5EF2"/>
    <w:rsid w:val="00CD6E3F"/>
    <w:rsid w:val="00CD6FA6"/>
    <w:rsid w:val="00CD7103"/>
    <w:rsid w:val="00CD77AA"/>
    <w:rsid w:val="00CE11C8"/>
    <w:rsid w:val="00CE154A"/>
    <w:rsid w:val="00CE17E5"/>
    <w:rsid w:val="00CE2C08"/>
    <w:rsid w:val="00CE3EB8"/>
    <w:rsid w:val="00CE45B2"/>
    <w:rsid w:val="00CE6222"/>
    <w:rsid w:val="00CE63E9"/>
    <w:rsid w:val="00CF032E"/>
    <w:rsid w:val="00CF1511"/>
    <w:rsid w:val="00CF16F3"/>
    <w:rsid w:val="00CF1E49"/>
    <w:rsid w:val="00CF3718"/>
    <w:rsid w:val="00CF4756"/>
    <w:rsid w:val="00CF594B"/>
    <w:rsid w:val="00CF6DF2"/>
    <w:rsid w:val="00CF79F5"/>
    <w:rsid w:val="00D007E0"/>
    <w:rsid w:val="00D00FEA"/>
    <w:rsid w:val="00D010BD"/>
    <w:rsid w:val="00D01209"/>
    <w:rsid w:val="00D01269"/>
    <w:rsid w:val="00D0149D"/>
    <w:rsid w:val="00D04E81"/>
    <w:rsid w:val="00D0503C"/>
    <w:rsid w:val="00D06FBE"/>
    <w:rsid w:val="00D12B9E"/>
    <w:rsid w:val="00D12E66"/>
    <w:rsid w:val="00D13A99"/>
    <w:rsid w:val="00D13D96"/>
    <w:rsid w:val="00D155EC"/>
    <w:rsid w:val="00D163C9"/>
    <w:rsid w:val="00D215E5"/>
    <w:rsid w:val="00D223A7"/>
    <w:rsid w:val="00D22537"/>
    <w:rsid w:val="00D226B6"/>
    <w:rsid w:val="00D2385B"/>
    <w:rsid w:val="00D24D2D"/>
    <w:rsid w:val="00D250DA"/>
    <w:rsid w:val="00D25314"/>
    <w:rsid w:val="00D2597E"/>
    <w:rsid w:val="00D259C6"/>
    <w:rsid w:val="00D26634"/>
    <w:rsid w:val="00D27C11"/>
    <w:rsid w:val="00D3200F"/>
    <w:rsid w:val="00D322D2"/>
    <w:rsid w:val="00D323D6"/>
    <w:rsid w:val="00D33180"/>
    <w:rsid w:val="00D3390D"/>
    <w:rsid w:val="00D347F5"/>
    <w:rsid w:val="00D34EE4"/>
    <w:rsid w:val="00D35A7F"/>
    <w:rsid w:val="00D36786"/>
    <w:rsid w:val="00D377DA"/>
    <w:rsid w:val="00D40365"/>
    <w:rsid w:val="00D408E9"/>
    <w:rsid w:val="00D4129E"/>
    <w:rsid w:val="00D41374"/>
    <w:rsid w:val="00D413B7"/>
    <w:rsid w:val="00D41A00"/>
    <w:rsid w:val="00D41C53"/>
    <w:rsid w:val="00D42463"/>
    <w:rsid w:val="00D43908"/>
    <w:rsid w:val="00D44520"/>
    <w:rsid w:val="00D46706"/>
    <w:rsid w:val="00D50130"/>
    <w:rsid w:val="00D5179B"/>
    <w:rsid w:val="00D51CCE"/>
    <w:rsid w:val="00D52388"/>
    <w:rsid w:val="00D537B7"/>
    <w:rsid w:val="00D548A0"/>
    <w:rsid w:val="00D55FAC"/>
    <w:rsid w:val="00D567DF"/>
    <w:rsid w:val="00D573FA"/>
    <w:rsid w:val="00D57891"/>
    <w:rsid w:val="00D62363"/>
    <w:rsid w:val="00D70677"/>
    <w:rsid w:val="00D71F80"/>
    <w:rsid w:val="00D72BD5"/>
    <w:rsid w:val="00D72C89"/>
    <w:rsid w:val="00D736D1"/>
    <w:rsid w:val="00D74304"/>
    <w:rsid w:val="00D7595B"/>
    <w:rsid w:val="00D76617"/>
    <w:rsid w:val="00D76CDC"/>
    <w:rsid w:val="00D808DB"/>
    <w:rsid w:val="00D80DCF"/>
    <w:rsid w:val="00D81C8A"/>
    <w:rsid w:val="00D81FB3"/>
    <w:rsid w:val="00D82B7B"/>
    <w:rsid w:val="00D82D83"/>
    <w:rsid w:val="00D83505"/>
    <w:rsid w:val="00D838B8"/>
    <w:rsid w:val="00D86964"/>
    <w:rsid w:val="00D86E80"/>
    <w:rsid w:val="00D87D69"/>
    <w:rsid w:val="00D90649"/>
    <w:rsid w:val="00D927C8"/>
    <w:rsid w:val="00D94476"/>
    <w:rsid w:val="00DA0722"/>
    <w:rsid w:val="00DA1DD3"/>
    <w:rsid w:val="00DA2021"/>
    <w:rsid w:val="00DA2669"/>
    <w:rsid w:val="00DA3201"/>
    <w:rsid w:val="00DA35CD"/>
    <w:rsid w:val="00DA37C7"/>
    <w:rsid w:val="00DA3C32"/>
    <w:rsid w:val="00DA5E96"/>
    <w:rsid w:val="00DA728A"/>
    <w:rsid w:val="00DB0054"/>
    <w:rsid w:val="00DB0B56"/>
    <w:rsid w:val="00DB2899"/>
    <w:rsid w:val="00DB3164"/>
    <w:rsid w:val="00DB3650"/>
    <w:rsid w:val="00DB3D77"/>
    <w:rsid w:val="00DB41F4"/>
    <w:rsid w:val="00DB548C"/>
    <w:rsid w:val="00DB7548"/>
    <w:rsid w:val="00DC07CE"/>
    <w:rsid w:val="00DC0B3E"/>
    <w:rsid w:val="00DC109D"/>
    <w:rsid w:val="00DC1AB0"/>
    <w:rsid w:val="00DC276E"/>
    <w:rsid w:val="00DC331D"/>
    <w:rsid w:val="00DC3402"/>
    <w:rsid w:val="00DC6B4F"/>
    <w:rsid w:val="00DC74A6"/>
    <w:rsid w:val="00DD1C63"/>
    <w:rsid w:val="00DD551F"/>
    <w:rsid w:val="00DD68A3"/>
    <w:rsid w:val="00DD6FFA"/>
    <w:rsid w:val="00DE02DE"/>
    <w:rsid w:val="00DE1B48"/>
    <w:rsid w:val="00DE1ED4"/>
    <w:rsid w:val="00DE20F9"/>
    <w:rsid w:val="00DE4A01"/>
    <w:rsid w:val="00DE4B78"/>
    <w:rsid w:val="00DF09B5"/>
    <w:rsid w:val="00DF1379"/>
    <w:rsid w:val="00DF20A5"/>
    <w:rsid w:val="00DF2165"/>
    <w:rsid w:val="00DF2A66"/>
    <w:rsid w:val="00DF2CF4"/>
    <w:rsid w:val="00DF53A6"/>
    <w:rsid w:val="00DF7539"/>
    <w:rsid w:val="00DF764F"/>
    <w:rsid w:val="00DF7A1D"/>
    <w:rsid w:val="00E00063"/>
    <w:rsid w:val="00E000E4"/>
    <w:rsid w:val="00E009CD"/>
    <w:rsid w:val="00E00C59"/>
    <w:rsid w:val="00E01E0A"/>
    <w:rsid w:val="00E01F2E"/>
    <w:rsid w:val="00E02A13"/>
    <w:rsid w:val="00E02F0A"/>
    <w:rsid w:val="00E04BE1"/>
    <w:rsid w:val="00E0603E"/>
    <w:rsid w:val="00E108E1"/>
    <w:rsid w:val="00E1095C"/>
    <w:rsid w:val="00E10DB9"/>
    <w:rsid w:val="00E1190D"/>
    <w:rsid w:val="00E128DA"/>
    <w:rsid w:val="00E1314B"/>
    <w:rsid w:val="00E14AE6"/>
    <w:rsid w:val="00E14F95"/>
    <w:rsid w:val="00E15748"/>
    <w:rsid w:val="00E15B51"/>
    <w:rsid w:val="00E16AB9"/>
    <w:rsid w:val="00E17B3A"/>
    <w:rsid w:val="00E17DE4"/>
    <w:rsid w:val="00E204E1"/>
    <w:rsid w:val="00E22D97"/>
    <w:rsid w:val="00E22EAE"/>
    <w:rsid w:val="00E230B1"/>
    <w:rsid w:val="00E2350B"/>
    <w:rsid w:val="00E23794"/>
    <w:rsid w:val="00E2416C"/>
    <w:rsid w:val="00E246D0"/>
    <w:rsid w:val="00E24854"/>
    <w:rsid w:val="00E24FE4"/>
    <w:rsid w:val="00E251A5"/>
    <w:rsid w:val="00E26458"/>
    <w:rsid w:val="00E32789"/>
    <w:rsid w:val="00E33FFE"/>
    <w:rsid w:val="00E34615"/>
    <w:rsid w:val="00E35221"/>
    <w:rsid w:val="00E364B1"/>
    <w:rsid w:val="00E36BF4"/>
    <w:rsid w:val="00E41BCF"/>
    <w:rsid w:val="00E4242E"/>
    <w:rsid w:val="00E4305F"/>
    <w:rsid w:val="00E4341B"/>
    <w:rsid w:val="00E43C46"/>
    <w:rsid w:val="00E440F5"/>
    <w:rsid w:val="00E47DA8"/>
    <w:rsid w:val="00E50380"/>
    <w:rsid w:val="00E509BB"/>
    <w:rsid w:val="00E51F6D"/>
    <w:rsid w:val="00E52921"/>
    <w:rsid w:val="00E54B80"/>
    <w:rsid w:val="00E5732F"/>
    <w:rsid w:val="00E5770C"/>
    <w:rsid w:val="00E5774A"/>
    <w:rsid w:val="00E60913"/>
    <w:rsid w:val="00E6289E"/>
    <w:rsid w:val="00E62953"/>
    <w:rsid w:val="00E62CA1"/>
    <w:rsid w:val="00E6300D"/>
    <w:rsid w:val="00E641DA"/>
    <w:rsid w:val="00E65750"/>
    <w:rsid w:val="00E65764"/>
    <w:rsid w:val="00E66F31"/>
    <w:rsid w:val="00E67FA1"/>
    <w:rsid w:val="00E70585"/>
    <w:rsid w:val="00E7058C"/>
    <w:rsid w:val="00E71809"/>
    <w:rsid w:val="00E72C9C"/>
    <w:rsid w:val="00E73090"/>
    <w:rsid w:val="00E73D99"/>
    <w:rsid w:val="00E7498D"/>
    <w:rsid w:val="00E76831"/>
    <w:rsid w:val="00E76C51"/>
    <w:rsid w:val="00E81FE0"/>
    <w:rsid w:val="00E839B2"/>
    <w:rsid w:val="00E84191"/>
    <w:rsid w:val="00E8486B"/>
    <w:rsid w:val="00E85995"/>
    <w:rsid w:val="00E872A4"/>
    <w:rsid w:val="00E903DE"/>
    <w:rsid w:val="00E92CFD"/>
    <w:rsid w:val="00E9520E"/>
    <w:rsid w:val="00E95503"/>
    <w:rsid w:val="00E96418"/>
    <w:rsid w:val="00E96D11"/>
    <w:rsid w:val="00E97214"/>
    <w:rsid w:val="00E972DF"/>
    <w:rsid w:val="00E97910"/>
    <w:rsid w:val="00E97ABC"/>
    <w:rsid w:val="00EA1B80"/>
    <w:rsid w:val="00EA3D3E"/>
    <w:rsid w:val="00EA4938"/>
    <w:rsid w:val="00EA5F08"/>
    <w:rsid w:val="00EA7463"/>
    <w:rsid w:val="00EA78C3"/>
    <w:rsid w:val="00EA7A69"/>
    <w:rsid w:val="00EB0912"/>
    <w:rsid w:val="00EB1BAE"/>
    <w:rsid w:val="00EB1FC2"/>
    <w:rsid w:val="00EB3213"/>
    <w:rsid w:val="00EB40A7"/>
    <w:rsid w:val="00EB4E5F"/>
    <w:rsid w:val="00EB51CF"/>
    <w:rsid w:val="00EB6022"/>
    <w:rsid w:val="00EB606C"/>
    <w:rsid w:val="00EB72A5"/>
    <w:rsid w:val="00EB7A48"/>
    <w:rsid w:val="00EB7B8C"/>
    <w:rsid w:val="00EC183C"/>
    <w:rsid w:val="00EC2668"/>
    <w:rsid w:val="00EC5B3A"/>
    <w:rsid w:val="00ED0629"/>
    <w:rsid w:val="00ED1053"/>
    <w:rsid w:val="00ED1648"/>
    <w:rsid w:val="00ED2432"/>
    <w:rsid w:val="00ED257E"/>
    <w:rsid w:val="00ED2FD1"/>
    <w:rsid w:val="00ED4A6D"/>
    <w:rsid w:val="00ED5183"/>
    <w:rsid w:val="00ED5342"/>
    <w:rsid w:val="00ED6BDF"/>
    <w:rsid w:val="00ED724A"/>
    <w:rsid w:val="00EE13B6"/>
    <w:rsid w:val="00EE3A05"/>
    <w:rsid w:val="00EE422E"/>
    <w:rsid w:val="00EE42D8"/>
    <w:rsid w:val="00EE46C1"/>
    <w:rsid w:val="00EE4B26"/>
    <w:rsid w:val="00EE59BF"/>
    <w:rsid w:val="00EE6253"/>
    <w:rsid w:val="00EF0A77"/>
    <w:rsid w:val="00EF26BC"/>
    <w:rsid w:val="00EF4F79"/>
    <w:rsid w:val="00EF66A8"/>
    <w:rsid w:val="00EF7EF6"/>
    <w:rsid w:val="00F004C6"/>
    <w:rsid w:val="00F00542"/>
    <w:rsid w:val="00F00930"/>
    <w:rsid w:val="00F00E8C"/>
    <w:rsid w:val="00F010A2"/>
    <w:rsid w:val="00F02D96"/>
    <w:rsid w:val="00F0461D"/>
    <w:rsid w:val="00F05ED1"/>
    <w:rsid w:val="00F05FD5"/>
    <w:rsid w:val="00F068F3"/>
    <w:rsid w:val="00F06A97"/>
    <w:rsid w:val="00F0700C"/>
    <w:rsid w:val="00F10475"/>
    <w:rsid w:val="00F12237"/>
    <w:rsid w:val="00F139AB"/>
    <w:rsid w:val="00F14F82"/>
    <w:rsid w:val="00F15264"/>
    <w:rsid w:val="00F16544"/>
    <w:rsid w:val="00F166B1"/>
    <w:rsid w:val="00F16D9D"/>
    <w:rsid w:val="00F17759"/>
    <w:rsid w:val="00F218B1"/>
    <w:rsid w:val="00F21E8A"/>
    <w:rsid w:val="00F22315"/>
    <w:rsid w:val="00F223C4"/>
    <w:rsid w:val="00F228C9"/>
    <w:rsid w:val="00F25B27"/>
    <w:rsid w:val="00F26ABB"/>
    <w:rsid w:val="00F26DD3"/>
    <w:rsid w:val="00F27C99"/>
    <w:rsid w:val="00F3049F"/>
    <w:rsid w:val="00F308F2"/>
    <w:rsid w:val="00F31620"/>
    <w:rsid w:val="00F32B28"/>
    <w:rsid w:val="00F33FD1"/>
    <w:rsid w:val="00F35445"/>
    <w:rsid w:val="00F36C0B"/>
    <w:rsid w:val="00F36D98"/>
    <w:rsid w:val="00F40A02"/>
    <w:rsid w:val="00F40F73"/>
    <w:rsid w:val="00F41051"/>
    <w:rsid w:val="00F41FD6"/>
    <w:rsid w:val="00F42A7E"/>
    <w:rsid w:val="00F43649"/>
    <w:rsid w:val="00F447A2"/>
    <w:rsid w:val="00F44924"/>
    <w:rsid w:val="00F44C47"/>
    <w:rsid w:val="00F44F3C"/>
    <w:rsid w:val="00F450B0"/>
    <w:rsid w:val="00F46960"/>
    <w:rsid w:val="00F4739E"/>
    <w:rsid w:val="00F47A77"/>
    <w:rsid w:val="00F516BC"/>
    <w:rsid w:val="00F52BCB"/>
    <w:rsid w:val="00F52E77"/>
    <w:rsid w:val="00F53D03"/>
    <w:rsid w:val="00F55EE8"/>
    <w:rsid w:val="00F565F1"/>
    <w:rsid w:val="00F574CC"/>
    <w:rsid w:val="00F61D5A"/>
    <w:rsid w:val="00F62BF5"/>
    <w:rsid w:val="00F63005"/>
    <w:rsid w:val="00F63A1D"/>
    <w:rsid w:val="00F658F9"/>
    <w:rsid w:val="00F665DB"/>
    <w:rsid w:val="00F66D6B"/>
    <w:rsid w:val="00F718F4"/>
    <w:rsid w:val="00F72FF1"/>
    <w:rsid w:val="00F75D90"/>
    <w:rsid w:val="00F76C0C"/>
    <w:rsid w:val="00F81BF9"/>
    <w:rsid w:val="00F82791"/>
    <w:rsid w:val="00F828B6"/>
    <w:rsid w:val="00F829D6"/>
    <w:rsid w:val="00F82D5D"/>
    <w:rsid w:val="00F82FE3"/>
    <w:rsid w:val="00F844AE"/>
    <w:rsid w:val="00F8582D"/>
    <w:rsid w:val="00F86A3C"/>
    <w:rsid w:val="00F87E35"/>
    <w:rsid w:val="00F904CE"/>
    <w:rsid w:val="00F914AF"/>
    <w:rsid w:val="00F917AD"/>
    <w:rsid w:val="00F92381"/>
    <w:rsid w:val="00F92699"/>
    <w:rsid w:val="00F92EB6"/>
    <w:rsid w:val="00F93171"/>
    <w:rsid w:val="00F93292"/>
    <w:rsid w:val="00F954CD"/>
    <w:rsid w:val="00F96549"/>
    <w:rsid w:val="00F97D74"/>
    <w:rsid w:val="00FA1690"/>
    <w:rsid w:val="00FA1F47"/>
    <w:rsid w:val="00FA2359"/>
    <w:rsid w:val="00FA23BC"/>
    <w:rsid w:val="00FA3789"/>
    <w:rsid w:val="00FA37C7"/>
    <w:rsid w:val="00FA405C"/>
    <w:rsid w:val="00FA5454"/>
    <w:rsid w:val="00FA5D96"/>
    <w:rsid w:val="00FA6902"/>
    <w:rsid w:val="00FA756D"/>
    <w:rsid w:val="00FA7B36"/>
    <w:rsid w:val="00FB005D"/>
    <w:rsid w:val="00FB70D8"/>
    <w:rsid w:val="00FB74FB"/>
    <w:rsid w:val="00FC01D1"/>
    <w:rsid w:val="00FC13DA"/>
    <w:rsid w:val="00FC236C"/>
    <w:rsid w:val="00FC285A"/>
    <w:rsid w:val="00FC47A0"/>
    <w:rsid w:val="00FC47E2"/>
    <w:rsid w:val="00FC4F41"/>
    <w:rsid w:val="00FC5014"/>
    <w:rsid w:val="00FC53A7"/>
    <w:rsid w:val="00FC54DF"/>
    <w:rsid w:val="00FC5553"/>
    <w:rsid w:val="00FC56C8"/>
    <w:rsid w:val="00FC5CC5"/>
    <w:rsid w:val="00FC65D6"/>
    <w:rsid w:val="00FC6CC7"/>
    <w:rsid w:val="00FC6FAC"/>
    <w:rsid w:val="00FC7106"/>
    <w:rsid w:val="00FC7C30"/>
    <w:rsid w:val="00FD0AE5"/>
    <w:rsid w:val="00FD197D"/>
    <w:rsid w:val="00FD2922"/>
    <w:rsid w:val="00FD2EF2"/>
    <w:rsid w:val="00FD3107"/>
    <w:rsid w:val="00FD310E"/>
    <w:rsid w:val="00FD4160"/>
    <w:rsid w:val="00FD41AA"/>
    <w:rsid w:val="00FD4FD3"/>
    <w:rsid w:val="00FD5EFA"/>
    <w:rsid w:val="00FD6024"/>
    <w:rsid w:val="00FD669A"/>
    <w:rsid w:val="00FD6F41"/>
    <w:rsid w:val="00FD7538"/>
    <w:rsid w:val="00FD7B68"/>
    <w:rsid w:val="00FD7B72"/>
    <w:rsid w:val="00FE0D36"/>
    <w:rsid w:val="00FE11BF"/>
    <w:rsid w:val="00FE1A49"/>
    <w:rsid w:val="00FE2FEE"/>
    <w:rsid w:val="00FE4017"/>
    <w:rsid w:val="00FE41D4"/>
    <w:rsid w:val="00FE5079"/>
    <w:rsid w:val="00FE58D3"/>
    <w:rsid w:val="00FE63F8"/>
    <w:rsid w:val="00FE70B2"/>
    <w:rsid w:val="00FE7A5B"/>
    <w:rsid w:val="00FF0032"/>
    <w:rsid w:val="00FF11AA"/>
    <w:rsid w:val="00FF166A"/>
    <w:rsid w:val="00FF1DF9"/>
    <w:rsid w:val="00FF3418"/>
    <w:rsid w:val="00FF36AE"/>
    <w:rsid w:val="00FF3C07"/>
    <w:rsid w:val="00FF4640"/>
    <w:rsid w:val="00FF4EDA"/>
    <w:rsid w:val="00FF5111"/>
    <w:rsid w:val="00FF626E"/>
    <w:rsid w:val="00F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CCB37"/>
  <w15:docId w15:val="{25A3E999-0533-4062-B5AD-50D41120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3399"/>
    <w:rPr>
      <w:rFonts w:ascii="Arial" w:hAnsi="Arial"/>
    </w:rPr>
  </w:style>
  <w:style w:type="paragraph" w:styleId="Heading1">
    <w:name w:val="heading 1"/>
    <w:aliases w:val="FIS H1,H1,1,Heading,H1-Heading 1,h1,Header 1,l1,Legal Line 1,head 1,Heading No. L1,list 1,II+,I,heading 1,Heading11,Heading12,Heading111,Heading13,Heading112,Heading14,Heading113,Heading121,Heading1111,Heading131,Heading1121,h11,Header 11,l11"/>
    <w:next w:val="Bd-1BodyText1"/>
    <w:autoRedefine/>
    <w:qFormat/>
    <w:rsid w:val="00843E17"/>
    <w:pPr>
      <w:keepNext/>
      <w:pBdr>
        <w:top w:val="single" w:sz="12" w:space="1" w:color="C0C0C0"/>
        <w:left w:val="threeDEmboss" w:sz="48" w:space="4" w:color="C0C0C0"/>
        <w:bottom w:val="single" w:sz="12" w:space="1" w:color="C0C0C0"/>
        <w:right w:val="single" w:sz="12" w:space="4" w:color="C0C0C0"/>
      </w:pBdr>
      <w:shd w:val="clear" w:color="auto" w:fill="000000"/>
      <w:tabs>
        <w:tab w:val="left" w:pos="720"/>
      </w:tabs>
      <w:spacing w:before="180" w:after="180"/>
      <w:outlineLvl w:val="0"/>
    </w:pPr>
    <w:rPr>
      <w:rFonts w:ascii="Verdana" w:hAnsi="Verdana"/>
      <w:b/>
      <w:bCs/>
      <w:kern w:val="24"/>
      <w:sz w:val="32"/>
      <w:szCs w:val="32"/>
      <w:lang w:val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FIS H2,H2 Char,UNDERRUBRIK 1-2 Char,h2 main heading Char,B Sub/Bold Char,B Sub/Bold1 Char,B Sub/Bold2 Char,B Sub/Bold11 Char,h2 main heading1 Char,h2 main heading2 Char,B Sub/Bold3 Char,B Sub/Bold12 Char,h2 main heading3 Char,h2,H2,l2,T.H2"/>
    <w:basedOn w:val="Normal"/>
    <w:next w:val="Bd-1BodyText1"/>
    <w:qFormat/>
    <w:rsid w:val="00343399"/>
    <w:pPr>
      <w:keepNext/>
      <w:pBdr>
        <w:top w:val="single" w:sz="2" w:space="1" w:color="C0C0C0"/>
        <w:left w:val="single" w:sz="2" w:space="4" w:color="C0C0C0"/>
        <w:bottom w:val="single" w:sz="18" w:space="1" w:color="C0C0C0"/>
        <w:right w:val="single" w:sz="2" w:space="4" w:color="C0C0C0"/>
      </w:pBdr>
      <w:shd w:val="pct5" w:color="auto" w:fill="FFFFFF"/>
      <w:tabs>
        <w:tab w:val="left" w:pos="720"/>
      </w:tabs>
      <w:spacing w:before="200" w:after="200"/>
      <w:ind w:right="360"/>
      <w:outlineLvl w:val="1"/>
    </w:pPr>
    <w:rPr>
      <w:rFonts w:ascii="Tahoma" w:hAnsi="Tahom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aliases w:val="FIS H3,H3,Title2,H31,H32,H33,H34,H35,título 3,h:3,Heading3,h3,H3-Heading 3,3,l3.3,l3,list 3,list3,subhead,1.,Heading No. L3,heading 3,Heading31,Heading32,Heading311,Heading33,Heading312,Heading34,Heading313,Heading321,Heading3111,Heading331,31"/>
    <w:basedOn w:val="Normal"/>
    <w:next w:val="Bd-1BodyText1"/>
    <w:link w:val="Heading3Char"/>
    <w:qFormat/>
    <w:rsid w:val="00343399"/>
    <w:pPr>
      <w:keepNext/>
      <w:spacing w:before="120" w:after="120"/>
      <w:outlineLvl w:val="2"/>
    </w:pPr>
    <w:rPr>
      <w:rFonts w:ascii="Tahoma" w:hAnsi="Tahom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4">
    <w:name w:val="heading 4"/>
    <w:aliases w:val="FIS H4,Heading4,Heading41,Heading42,Heading411,Heading43,Heading412,Heading No. L4,4,H4-Heading 4,h4,l4,heading4,44,Heading44,Heading413,Heading421,Heading4111,Heading431,Heading4121,Heading No. L41,41,H4-Heading 41,h41,l41,heading41,441,42"/>
    <w:basedOn w:val="Heading3"/>
    <w:next w:val="Bd-1BodyText1"/>
    <w:qFormat/>
    <w:rsid w:val="00343399"/>
    <w:pPr>
      <w:numPr>
        <w:ilvl w:val="3"/>
      </w:numPr>
      <w:tabs>
        <w:tab w:val="left" w:pos="2160"/>
      </w:tabs>
      <w:spacing w:before="40" w:after="80"/>
      <w:outlineLvl w:val="3"/>
    </w:pPr>
    <w:rPr>
      <w:i/>
      <w:sz w:val="20"/>
      <w14:shadow w14:blurRad="0" w14:dist="0" w14:dir="0" w14:sx="0" w14:sy="0" w14:kx="0" w14:ky="0" w14:algn="none">
        <w14:srgbClr w14:val="000000"/>
      </w14:shadow>
    </w:rPr>
  </w:style>
  <w:style w:type="paragraph" w:styleId="Heading5">
    <w:name w:val="heading 5"/>
    <w:basedOn w:val="Normal"/>
    <w:next w:val="Normal"/>
    <w:qFormat/>
    <w:rsid w:val="00343399"/>
    <w:pPr>
      <w:spacing w:before="40" w:after="80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rsid w:val="00343399"/>
    <w:pPr>
      <w:keepNext/>
      <w:shd w:val="clear" w:color="auto" w:fill="FFFFFF"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343399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343399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343399"/>
    <w:pPr>
      <w:spacing w:before="240" w:after="60"/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-1BodyText1">
    <w:name w:val="Bd-1 (BodyText 1)"/>
    <w:link w:val="Bd-1BodyText1Char"/>
    <w:rsid w:val="00343399"/>
    <w:pPr>
      <w:adjustRightInd w:val="0"/>
      <w:snapToGrid w:val="0"/>
      <w:spacing w:line="264" w:lineRule="auto"/>
      <w:ind w:left="720"/>
      <w:jc w:val="both"/>
    </w:pPr>
    <w:rPr>
      <w:rFonts w:ascii="Verdana" w:hAnsi="Verdana"/>
      <w:sz w:val="18"/>
      <w:lang w:val="en-GB"/>
    </w:rPr>
  </w:style>
  <w:style w:type="paragraph" w:customStyle="1" w:styleId="ActionsPending1">
    <w:name w:val="ActionsPending1"/>
    <w:basedOn w:val="Bd-1BodyText1"/>
    <w:rsid w:val="00343399"/>
    <w:pPr>
      <w:shd w:val="clear" w:color="auto" w:fill="FFFF99"/>
    </w:pPr>
    <w:rPr>
      <w:b/>
      <w:color w:val="FF0000"/>
      <w:sz w:val="22"/>
      <w:szCs w:val="22"/>
    </w:rPr>
  </w:style>
  <w:style w:type="paragraph" w:customStyle="1" w:styleId="ArialNormal">
    <w:name w:val="Arial Normal"/>
    <w:basedOn w:val="Normal"/>
    <w:rsid w:val="00343399"/>
    <w:rPr>
      <w:szCs w:val="24"/>
    </w:rPr>
  </w:style>
  <w:style w:type="paragraph" w:styleId="BalloonText">
    <w:name w:val="Balloon Text"/>
    <w:basedOn w:val="Normal"/>
    <w:semiHidden/>
    <w:rsid w:val="00343399"/>
    <w:rPr>
      <w:rFonts w:ascii="Tahoma" w:hAnsi="Tahoma" w:cs="Tahoma"/>
      <w:sz w:val="16"/>
      <w:szCs w:val="16"/>
    </w:rPr>
  </w:style>
  <w:style w:type="paragraph" w:customStyle="1" w:styleId="Bd-1hHang">
    <w:name w:val="Bd-1h (Hang)"/>
    <w:basedOn w:val="Bd-1BodyText1"/>
    <w:rsid w:val="00343399"/>
    <w:pPr>
      <w:ind w:left="1440" w:hanging="720"/>
    </w:pPr>
  </w:style>
  <w:style w:type="paragraph" w:customStyle="1" w:styleId="Bd-2BodyTxt2-">
    <w:name w:val="Bd-2 (BodyTxt2 -&gt;)"/>
    <w:basedOn w:val="Bd-1BodyText1"/>
    <w:rsid w:val="00343399"/>
    <w:pPr>
      <w:ind w:left="1080"/>
    </w:pPr>
  </w:style>
  <w:style w:type="paragraph" w:customStyle="1" w:styleId="Bd-Nl1">
    <w:name w:val="Bd-Nl1"/>
    <w:basedOn w:val="Bd-1BodyText1"/>
    <w:rsid w:val="00343399"/>
    <w:pPr>
      <w:tabs>
        <w:tab w:val="left" w:pos="1296"/>
      </w:tabs>
      <w:spacing w:after="60"/>
      <w:ind w:left="1296" w:hanging="576"/>
    </w:pPr>
  </w:style>
  <w:style w:type="paragraph" w:customStyle="1" w:styleId="Bd-ParaTitle1">
    <w:name w:val="Bd-ParaTitle1"/>
    <w:basedOn w:val="Bd-1BodyText1"/>
    <w:rsid w:val="00343399"/>
    <w:pPr>
      <w:jc w:val="left"/>
    </w:pPr>
    <w:rPr>
      <w:rFonts w:ascii="Tahoma" w:hAnsi="Tahoma" w:cs="Tahoma"/>
      <w:b/>
      <w:sz w:val="20"/>
    </w:rPr>
  </w:style>
  <w:style w:type="paragraph" w:customStyle="1" w:styleId="Bd-Remarksi">
    <w:name w:val="Bd-Remarks/i"/>
    <w:basedOn w:val="Bd-1BodyText1"/>
    <w:rsid w:val="00343399"/>
    <w:rPr>
      <w:i/>
    </w:rPr>
  </w:style>
  <w:style w:type="paragraph" w:customStyle="1" w:styleId="Bl-1Bullet1">
    <w:name w:val="Bl-1 (Bullet 1)"/>
    <w:rsid w:val="00343399"/>
    <w:pPr>
      <w:numPr>
        <w:numId w:val="1"/>
      </w:numPr>
      <w:adjustRightInd w:val="0"/>
      <w:snapToGrid w:val="0"/>
      <w:spacing w:after="40" w:line="264" w:lineRule="auto"/>
    </w:pPr>
    <w:rPr>
      <w:rFonts w:ascii="Verdana" w:hAnsi="Verdana"/>
      <w:sz w:val="18"/>
      <w:lang w:val="en-GB"/>
    </w:rPr>
  </w:style>
  <w:style w:type="character" w:customStyle="1" w:styleId="Bd-1BodyText1CharChar">
    <w:name w:val="Bd-1 (BodyText 1) Char Char"/>
    <w:basedOn w:val="DefaultParagraphFont"/>
    <w:rsid w:val="00343399"/>
    <w:rPr>
      <w:rFonts w:ascii="Verdana" w:hAnsi="Verdana"/>
      <w:sz w:val="18"/>
      <w:lang w:val="en-GB" w:eastAsia="en-US" w:bidi="ar-SA"/>
    </w:rPr>
  </w:style>
  <w:style w:type="paragraph" w:customStyle="1" w:styleId="Bullet1">
    <w:name w:val="Bullet1"/>
    <w:basedOn w:val="Normal"/>
    <w:link w:val="Bullet1Char"/>
    <w:rsid w:val="00343399"/>
    <w:pPr>
      <w:numPr>
        <w:numId w:val="10"/>
      </w:numPr>
      <w:spacing w:before="60" w:after="60"/>
    </w:pPr>
    <w:rPr>
      <w:sz w:val="16"/>
      <w:szCs w:val="16"/>
      <w:lang w:val="en-GB"/>
    </w:rPr>
  </w:style>
  <w:style w:type="paragraph" w:customStyle="1" w:styleId="Bl-1iIndentBullet1">
    <w:name w:val="Bl-1i (IndentBullet 1)"/>
    <w:basedOn w:val="Bl-1Bullet1"/>
    <w:rsid w:val="00343399"/>
    <w:pPr>
      <w:numPr>
        <w:numId w:val="0"/>
      </w:numPr>
    </w:pPr>
  </w:style>
  <w:style w:type="paragraph" w:customStyle="1" w:styleId="Bl-2Bullet2">
    <w:name w:val="Bl-2 (Bullet 2)"/>
    <w:rsid w:val="00343399"/>
    <w:pPr>
      <w:numPr>
        <w:numId w:val="4"/>
      </w:numPr>
      <w:spacing w:line="264" w:lineRule="auto"/>
    </w:pPr>
    <w:rPr>
      <w:rFonts w:ascii="Verdana" w:hAnsi="Verdana"/>
      <w:sz w:val="18"/>
      <w:lang w:val="en-GB"/>
    </w:rPr>
  </w:style>
  <w:style w:type="paragraph" w:customStyle="1" w:styleId="Bl-c1Checkbox">
    <w:name w:val="Bl-c1 (Checkbox)"/>
    <w:basedOn w:val="Normal"/>
    <w:rsid w:val="00343399"/>
    <w:pPr>
      <w:numPr>
        <w:numId w:val="2"/>
      </w:numPr>
      <w:spacing w:line="264" w:lineRule="auto"/>
    </w:pPr>
    <w:rPr>
      <w:rFonts w:ascii="Verdana" w:hAnsi="Verdana"/>
      <w:sz w:val="18"/>
      <w:lang w:val="en-GB"/>
    </w:rPr>
  </w:style>
  <w:style w:type="paragraph" w:styleId="BodyText">
    <w:name w:val="Body Text"/>
    <w:basedOn w:val="Normal"/>
    <w:rsid w:val="00343399"/>
    <w:pPr>
      <w:spacing w:after="240" w:line="240" w:lineRule="atLeast"/>
    </w:pPr>
  </w:style>
  <w:style w:type="character" w:styleId="CommentReference">
    <w:name w:val="annotation reference"/>
    <w:basedOn w:val="DefaultParagraphFont"/>
    <w:semiHidden/>
    <w:rsid w:val="00343399"/>
    <w:rPr>
      <w:rFonts w:ascii="Arial Narrow" w:hAnsi="Arial Narrow"/>
      <w:b/>
      <w:color w:val="0000FF"/>
      <w:sz w:val="16"/>
      <w:szCs w:val="16"/>
      <w:lang w:val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mmentText">
    <w:name w:val="annotation text"/>
    <w:basedOn w:val="Normal"/>
    <w:semiHidden/>
    <w:rsid w:val="00343399"/>
  </w:style>
  <w:style w:type="paragraph" w:styleId="CommentSubject">
    <w:name w:val="annotation subject"/>
    <w:basedOn w:val="CommentText"/>
    <w:next w:val="CommentText"/>
    <w:semiHidden/>
    <w:rsid w:val="00343399"/>
    <w:rPr>
      <w:b/>
      <w:bCs/>
    </w:rPr>
  </w:style>
  <w:style w:type="paragraph" w:customStyle="1" w:styleId="Comnt1">
    <w:name w:val="Comnt1"/>
    <w:basedOn w:val="Bd-1BodyText1"/>
    <w:rsid w:val="00343399"/>
    <w:rPr>
      <w:b/>
      <w:sz w:val="20"/>
      <w:szCs w:val="24"/>
    </w:rPr>
  </w:style>
  <w:style w:type="paragraph" w:customStyle="1" w:styleId="Cover-CustName">
    <w:name w:val="Cover-CustName"/>
    <w:basedOn w:val="Normal"/>
    <w:rsid w:val="00343399"/>
    <w:pPr>
      <w:spacing w:after="120"/>
      <w:jc w:val="right"/>
    </w:pPr>
    <w:rPr>
      <w:rFonts w:ascii="Bookman Old Style" w:hAnsi="Bookman Old Style"/>
      <w:b/>
      <w:kern w:val="24"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ver-Date">
    <w:name w:val="Cover-Date"/>
    <w:basedOn w:val="Normal"/>
    <w:rsid w:val="00343399"/>
    <w:pPr>
      <w:shd w:val="pct20" w:color="000000" w:fill="FFFFFF"/>
      <w:jc w:val="center"/>
    </w:pPr>
    <w:rPr>
      <w:rFonts w:ascii="Tahoma" w:hAnsi="Tahoma"/>
      <w:b/>
      <w:sz w:val="24"/>
    </w:rPr>
  </w:style>
  <w:style w:type="paragraph" w:customStyle="1" w:styleId="Cover-LineBottom">
    <w:name w:val="Cover-LineBottom"/>
    <w:basedOn w:val="Normal"/>
    <w:rsid w:val="00343399"/>
    <w:pPr>
      <w:pBdr>
        <w:bottom w:val="thickThinSmallGap" w:sz="36" w:space="1" w:color="auto"/>
      </w:pBdr>
    </w:pPr>
  </w:style>
  <w:style w:type="paragraph" w:customStyle="1" w:styleId="Cover-LineBottomThin">
    <w:name w:val="Cover-LineBottomThin"/>
    <w:basedOn w:val="Cover-LineBottom"/>
    <w:rsid w:val="00343399"/>
    <w:pPr>
      <w:pBdr>
        <w:bottom w:val="thickThinSmallGap" w:sz="12" w:space="1" w:color="333333"/>
      </w:pBdr>
    </w:pPr>
  </w:style>
  <w:style w:type="paragraph" w:customStyle="1" w:styleId="Cover-LineTop">
    <w:name w:val="Cover-LineTop"/>
    <w:basedOn w:val="Normal"/>
    <w:rsid w:val="00343399"/>
    <w:pPr>
      <w:pBdr>
        <w:top w:val="thinThickSmallGap" w:sz="36" w:space="1" w:color="auto"/>
      </w:pBdr>
    </w:pPr>
  </w:style>
  <w:style w:type="paragraph" w:customStyle="1" w:styleId="Cover-MCS">
    <w:name w:val="Cover-MCS"/>
    <w:basedOn w:val="Normal"/>
    <w:rsid w:val="00343399"/>
    <w:pPr>
      <w:shd w:val="pct20" w:color="000000" w:fill="FFFFFF"/>
      <w:spacing w:before="40" w:after="40"/>
      <w:jc w:val="center"/>
    </w:pPr>
    <w:rPr>
      <w:rFonts w:ascii="Arial Black" w:hAnsi="Arial Black"/>
      <w:kern w:val="24"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ver-Microsoft">
    <w:name w:val="Cover-Microsoft"/>
    <w:basedOn w:val="Normal"/>
    <w:rsid w:val="00343399"/>
    <w:pPr>
      <w:jc w:val="center"/>
    </w:pPr>
    <w:rPr>
      <w:rFonts w:ascii="Arial Black" w:hAnsi="Arial Black"/>
      <w:b/>
      <w:i/>
      <w:iCs/>
      <w:spacing w:val="-20"/>
      <w:kern w:val="24"/>
      <w:sz w:val="4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ver-PreparedBy">
    <w:name w:val="Cover-PreparedBy"/>
    <w:basedOn w:val="Normal"/>
    <w:rsid w:val="00343399"/>
    <w:pPr>
      <w:spacing w:line="264" w:lineRule="auto"/>
      <w:jc w:val="right"/>
    </w:pPr>
    <w:rPr>
      <w:b/>
      <w:bCs/>
    </w:rPr>
  </w:style>
  <w:style w:type="paragraph" w:customStyle="1" w:styleId="Cover-PreparedByMCS">
    <w:name w:val="Cover-PreparedByMCS"/>
    <w:basedOn w:val="Cover-PreparedBy"/>
    <w:rsid w:val="00343399"/>
    <w:pPr>
      <w:spacing w:line="240" w:lineRule="auto"/>
    </w:pPr>
    <w:rPr>
      <w:rFonts w:ascii="Arial Black" w:hAnsi="Arial Black"/>
      <w:b w:val="0"/>
      <w:bCs w:val="0"/>
      <w:i/>
      <w:iCs/>
    </w:rPr>
  </w:style>
  <w:style w:type="paragraph" w:customStyle="1" w:styleId="Cover-SpecType">
    <w:name w:val="Cover-SpecType"/>
    <w:basedOn w:val="Normal"/>
    <w:rsid w:val="00343399"/>
    <w:pPr>
      <w:jc w:val="right"/>
    </w:pPr>
    <w:rPr>
      <w:i/>
      <w:iCs/>
      <w:sz w:val="28"/>
    </w:rPr>
  </w:style>
  <w:style w:type="paragraph" w:customStyle="1" w:styleId="Cover-Title">
    <w:name w:val="Cover-Title"/>
    <w:basedOn w:val="Normal"/>
    <w:rsid w:val="00343399"/>
    <w:pPr>
      <w:jc w:val="right"/>
    </w:pPr>
    <w:rPr>
      <w:rFonts w:ascii="Tahoma" w:hAnsi="Tahoma" w:cs="Tahoma"/>
      <w:b/>
      <w:sz w:val="56"/>
    </w:rPr>
  </w:style>
  <w:style w:type="paragraph" w:customStyle="1" w:styleId="Cover-Title-Small">
    <w:name w:val="Cover-Title-Small"/>
    <w:basedOn w:val="Cover-Title"/>
    <w:rsid w:val="00343399"/>
    <w:pPr>
      <w:jc w:val="center"/>
    </w:pPr>
    <w:rPr>
      <w:sz w:val="36"/>
    </w:rPr>
  </w:style>
  <w:style w:type="paragraph" w:styleId="Footer">
    <w:name w:val="footer"/>
    <w:basedOn w:val="Normal"/>
    <w:link w:val="FooterChar"/>
    <w:uiPriority w:val="99"/>
    <w:rsid w:val="00343399"/>
    <w:pPr>
      <w:pBdr>
        <w:top w:val="single" w:sz="2" w:space="1" w:color="808080"/>
      </w:pBdr>
      <w:tabs>
        <w:tab w:val="right" w:pos="8597"/>
      </w:tabs>
    </w:pPr>
    <w:rPr>
      <w:b/>
      <w:sz w:val="16"/>
    </w:rPr>
  </w:style>
  <w:style w:type="paragraph" w:styleId="Header">
    <w:name w:val="header"/>
    <w:basedOn w:val="Normal"/>
    <w:rsid w:val="00343399"/>
    <w:pPr>
      <w:pBdr>
        <w:bottom w:val="single" w:sz="2" w:space="1" w:color="808080"/>
      </w:pBdr>
      <w:jc w:val="right"/>
    </w:pPr>
    <w:rPr>
      <w:b/>
      <w:sz w:val="16"/>
    </w:rPr>
  </w:style>
  <w:style w:type="paragraph" w:customStyle="1" w:styleId="Heading-1-NoNum">
    <w:name w:val="Heading-1-NoNum"/>
    <w:rsid w:val="00343399"/>
    <w:rPr>
      <w:rFonts w:ascii="Tahoma" w:hAnsi="Tahoma"/>
      <w:b/>
      <w:sz w:val="30"/>
    </w:rPr>
  </w:style>
  <w:style w:type="paragraph" w:customStyle="1" w:styleId="Heading-2-NoNum">
    <w:name w:val="Heading-2-NoNum"/>
    <w:rsid w:val="00343399"/>
    <w:pPr>
      <w:spacing w:before="60" w:after="120" w:line="264" w:lineRule="auto"/>
      <w:ind w:left="720"/>
    </w:pPr>
    <w:rPr>
      <w:rFonts w:ascii="Tahoma" w:hAnsi="Tahoma"/>
      <w:b/>
      <w:sz w:val="24"/>
      <w:lang w:val="en-GB"/>
    </w:rPr>
  </w:style>
  <w:style w:type="character" w:styleId="Hyperlink">
    <w:name w:val="Hyperlink"/>
    <w:basedOn w:val="DefaultParagraphFont"/>
    <w:uiPriority w:val="99"/>
    <w:rsid w:val="00343399"/>
    <w:rPr>
      <w:rFonts w:ascii="Lucida Sans Unicode" w:hAnsi="Lucida Sans Unicode"/>
      <w:color w:val="0000FF"/>
      <w:sz w:val="18"/>
      <w:u w:val="single"/>
    </w:rPr>
  </w:style>
  <w:style w:type="paragraph" w:styleId="ListBullet">
    <w:name w:val="List Bullet"/>
    <w:basedOn w:val="Normal"/>
    <w:autoRedefine/>
    <w:rsid w:val="00343399"/>
  </w:style>
  <w:style w:type="paragraph" w:customStyle="1" w:styleId="Nl-1NumList">
    <w:name w:val="Nl-1 (NumList)"/>
    <w:basedOn w:val="Bd-1BodyText1"/>
    <w:link w:val="Nl-1NumListChar"/>
    <w:rsid w:val="00343399"/>
    <w:pPr>
      <w:numPr>
        <w:numId w:val="9"/>
      </w:numPr>
      <w:spacing w:after="60"/>
      <w:jc w:val="left"/>
    </w:pPr>
  </w:style>
  <w:style w:type="paragraph" w:customStyle="1" w:styleId="Note">
    <w:name w:val="Note"/>
    <w:basedOn w:val="Normal"/>
    <w:rsid w:val="00343399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CCFFFF"/>
      <w:ind w:left="720" w:right="720"/>
    </w:pPr>
    <w:rPr>
      <w:szCs w:val="24"/>
    </w:rPr>
  </w:style>
  <w:style w:type="paragraph" w:customStyle="1" w:styleId="Quote-1">
    <w:name w:val="Quote-1"/>
    <w:basedOn w:val="Bd-1BodyText1"/>
    <w:rsid w:val="00343399"/>
    <w:pPr>
      <w:ind w:left="1080" w:right="360"/>
    </w:pPr>
    <w:rPr>
      <w:rFonts w:ascii="Times New Roman" w:hAnsi="Times New Roman"/>
      <w:i/>
    </w:rPr>
  </w:style>
  <w:style w:type="paragraph" w:customStyle="1" w:styleId="SpacerLine-Thin">
    <w:name w:val="SpacerLine-Thin"/>
    <w:basedOn w:val="Normal"/>
    <w:rsid w:val="00343399"/>
    <w:pPr>
      <w:spacing w:line="72" w:lineRule="auto"/>
    </w:pPr>
  </w:style>
  <w:style w:type="character" w:customStyle="1" w:styleId="Bullet1Char">
    <w:name w:val="Bullet1 Char"/>
    <w:basedOn w:val="DefaultParagraphFont"/>
    <w:link w:val="Bullet1"/>
    <w:rsid w:val="00343399"/>
    <w:rPr>
      <w:rFonts w:ascii="Arial" w:hAnsi="Arial"/>
      <w:sz w:val="16"/>
      <w:szCs w:val="16"/>
      <w:lang w:val="en-GB"/>
    </w:rPr>
  </w:style>
  <w:style w:type="numbering" w:customStyle="1" w:styleId="StyleNumbered">
    <w:name w:val="Style Numbered"/>
    <w:basedOn w:val="NoList"/>
    <w:rsid w:val="00343399"/>
    <w:pPr>
      <w:numPr>
        <w:numId w:val="5"/>
      </w:numPr>
    </w:pPr>
  </w:style>
  <w:style w:type="table" w:styleId="TableGrid">
    <w:name w:val="Table Grid"/>
    <w:basedOn w:val="TableNormal"/>
    <w:uiPriority w:val="59"/>
    <w:rsid w:val="0034339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-Header">
    <w:name w:val="Table-Header"/>
    <w:basedOn w:val="Normal"/>
    <w:rsid w:val="00343399"/>
    <w:pPr>
      <w:spacing w:before="40" w:after="40"/>
      <w:jc w:val="center"/>
    </w:pPr>
    <w:rPr>
      <w:b/>
      <w:color w:val="FFFFFF"/>
    </w:rPr>
  </w:style>
  <w:style w:type="paragraph" w:customStyle="1" w:styleId="Table-Text">
    <w:name w:val="Table-Text"/>
    <w:basedOn w:val="Normal"/>
    <w:rsid w:val="00343399"/>
    <w:pPr>
      <w:spacing w:after="60"/>
    </w:pPr>
  </w:style>
  <w:style w:type="paragraph" w:customStyle="1" w:styleId="Table-Num1">
    <w:name w:val="Table-Num1"/>
    <w:basedOn w:val="Table-Text"/>
    <w:rsid w:val="00343399"/>
    <w:pPr>
      <w:jc w:val="center"/>
    </w:pPr>
  </w:style>
  <w:style w:type="paragraph" w:customStyle="1" w:styleId="Table-Title">
    <w:name w:val="Table-Title"/>
    <w:basedOn w:val="Normal"/>
    <w:rsid w:val="00343399"/>
    <w:pPr>
      <w:pBdr>
        <w:top w:val="single" w:sz="2" w:space="1" w:color="C0C0C0"/>
        <w:left w:val="thinThickSmallGap" w:sz="36" w:space="4" w:color="C0C0C0"/>
        <w:bottom w:val="single" w:sz="2" w:space="1" w:color="C0C0C0"/>
        <w:right w:val="single" w:sz="2" w:space="4" w:color="C0C0C0"/>
      </w:pBdr>
      <w:shd w:val="pct10" w:color="auto" w:fill="FFFFFF"/>
      <w:ind w:left="576"/>
    </w:pPr>
    <w:rPr>
      <w:b/>
      <w:smallCaps/>
    </w:rPr>
  </w:style>
  <w:style w:type="paragraph" w:customStyle="1" w:styleId="Table-Total1">
    <w:name w:val="Table-Total1"/>
    <w:basedOn w:val="Table-Text"/>
    <w:rsid w:val="00343399"/>
    <w:pPr>
      <w:jc w:val="center"/>
    </w:pPr>
    <w:rPr>
      <w:b/>
    </w:rPr>
  </w:style>
  <w:style w:type="paragraph" w:customStyle="1" w:styleId="Table-TotalNum">
    <w:name w:val="Table-TotalNum"/>
    <w:basedOn w:val="Table-Total1"/>
    <w:rsid w:val="00343399"/>
  </w:style>
  <w:style w:type="paragraph" w:customStyle="1" w:styleId="TBl1">
    <w:name w:val="TBl1"/>
    <w:basedOn w:val="Bl-2Bullet2"/>
    <w:rsid w:val="00343399"/>
    <w:pPr>
      <w:numPr>
        <w:numId w:val="6"/>
      </w:numPr>
      <w:tabs>
        <w:tab w:val="left" w:pos="288"/>
      </w:tabs>
    </w:pPr>
  </w:style>
  <w:style w:type="paragraph" w:customStyle="1" w:styleId="TH1">
    <w:name w:val="TH1"/>
    <w:basedOn w:val="Table-Header"/>
    <w:rsid w:val="00343399"/>
  </w:style>
  <w:style w:type="paragraph" w:styleId="TOC1">
    <w:name w:val="toc 1"/>
    <w:basedOn w:val="Normal"/>
    <w:next w:val="Normal"/>
    <w:autoRedefine/>
    <w:uiPriority w:val="39"/>
    <w:rsid w:val="00343399"/>
    <w:pPr>
      <w:tabs>
        <w:tab w:val="left" w:pos="432"/>
        <w:tab w:val="right" w:leader="dot" w:pos="8584"/>
      </w:tabs>
      <w:spacing w:before="60" w:after="80"/>
    </w:pPr>
    <w:rPr>
      <w:b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43399"/>
    <w:pPr>
      <w:tabs>
        <w:tab w:val="left" w:pos="1080"/>
        <w:tab w:val="right" w:leader="dot" w:pos="8584"/>
      </w:tabs>
      <w:ind w:left="432"/>
    </w:pPr>
    <w:rPr>
      <w:noProof/>
      <w:szCs w:val="24"/>
    </w:rPr>
  </w:style>
  <w:style w:type="paragraph" w:styleId="TOC3">
    <w:name w:val="toc 3"/>
    <w:basedOn w:val="Normal"/>
    <w:next w:val="Normal"/>
    <w:autoRedefine/>
    <w:uiPriority w:val="39"/>
    <w:rsid w:val="00343399"/>
    <w:pPr>
      <w:tabs>
        <w:tab w:val="left" w:pos="1872"/>
        <w:tab w:val="right" w:leader="dot" w:pos="8584"/>
      </w:tabs>
      <w:ind w:left="1080"/>
    </w:pPr>
    <w:rPr>
      <w:noProof/>
      <w:szCs w:val="24"/>
    </w:rPr>
  </w:style>
  <w:style w:type="paragraph" w:styleId="TOC4">
    <w:name w:val="toc 4"/>
    <w:basedOn w:val="Normal"/>
    <w:next w:val="Normal"/>
    <w:autoRedefine/>
    <w:semiHidden/>
    <w:rsid w:val="00343399"/>
    <w:pPr>
      <w:tabs>
        <w:tab w:val="right" w:leader="dot" w:pos="8584"/>
      </w:tabs>
      <w:ind w:left="2736" w:right="576" w:hanging="864"/>
    </w:pPr>
    <w:rPr>
      <w:noProof/>
      <w:sz w:val="16"/>
      <w:szCs w:val="24"/>
    </w:rPr>
  </w:style>
  <w:style w:type="paragraph" w:styleId="TOC5">
    <w:name w:val="toc 5"/>
    <w:basedOn w:val="Normal"/>
    <w:next w:val="Normal"/>
    <w:autoRedefine/>
    <w:semiHidden/>
    <w:rsid w:val="00343399"/>
    <w:pPr>
      <w:ind w:left="80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343399"/>
    <w:pPr>
      <w:ind w:left="10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343399"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343399"/>
    <w:pPr>
      <w:ind w:left="1440"/>
    </w:pPr>
  </w:style>
  <w:style w:type="paragraph" w:customStyle="1" w:styleId="TOC-0">
    <w:name w:val="TOC-0"/>
    <w:basedOn w:val="Heading1"/>
    <w:rsid w:val="00343399"/>
  </w:style>
  <w:style w:type="paragraph" w:customStyle="1" w:styleId="Tt1">
    <w:name w:val="Tt1"/>
    <w:basedOn w:val="Table-Text"/>
    <w:rsid w:val="00343399"/>
    <w:pPr>
      <w:spacing w:line="264" w:lineRule="auto"/>
    </w:pPr>
  </w:style>
  <w:style w:type="paragraph" w:styleId="DocumentMap">
    <w:name w:val="Document Map"/>
    <w:basedOn w:val="Normal"/>
    <w:semiHidden/>
    <w:rsid w:val="00343399"/>
    <w:pPr>
      <w:shd w:val="clear" w:color="auto" w:fill="000080"/>
    </w:pPr>
    <w:rPr>
      <w:rFonts w:ascii="Tahoma" w:hAnsi="Tahoma" w:cs="Tahoma"/>
    </w:rPr>
  </w:style>
  <w:style w:type="paragraph" w:customStyle="1" w:styleId="TableNormal1">
    <w:name w:val="Table Normal1"/>
    <w:basedOn w:val="Normal"/>
    <w:rsid w:val="00004C52"/>
    <w:pPr>
      <w:spacing w:before="60" w:after="60"/>
    </w:pPr>
    <w:rPr>
      <w:rFonts w:ascii="Segoe Condensed" w:eastAsia="Segoe Condensed" w:hAnsi="Segoe Condensed" w:cs="Segoe Condensed"/>
      <w:lang w:val="en-AU" w:eastAsia="ja-JP"/>
    </w:rPr>
  </w:style>
  <w:style w:type="character" w:customStyle="1" w:styleId="Bd-1BodyText1Char">
    <w:name w:val="Bd-1 (BodyText 1) Char"/>
    <w:basedOn w:val="DefaultParagraphFont"/>
    <w:link w:val="Bd-1BodyText1"/>
    <w:rsid w:val="00343399"/>
    <w:rPr>
      <w:rFonts w:ascii="Verdana" w:hAnsi="Verdana"/>
      <w:sz w:val="18"/>
      <w:lang w:val="en-GB" w:eastAsia="en-US" w:bidi="ar-SA"/>
    </w:rPr>
  </w:style>
  <w:style w:type="character" w:customStyle="1" w:styleId="Heading3Char">
    <w:name w:val="Heading 3 Char"/>
    <w:aliases w:val="FIS H3 Char,H3 Char,Title2 Char,H31 Char,H32 Char,H33 Char,H34 Char,H35 Char,título 3 Char,h:3 Char,Heading3 Char,h3 Char,H3-Heading 3 Char,3 Char,l3.3 Char,l3 Char,list 3 Char,list3 Char,subhead Char,1. Char,Heading No. L3 Char,31 Char"/>
    <w:basedOn w:val="DefaultParagraphFont"/>
    <w:link w:val="Heading3"/>
    <w:rsid w:val="00343399"/>
    <w:rPr>
      <w:rFonts w:ascii="Tahoma" w:hAnsi="Tahom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aption">
    <w:name w:val="caption"/>
    <w:basedOn w:val="Normal"/>
    <w:next w:val="Normal"/>
    <w:qFormat/>
    <w:rsid w:val="00343399"/>
    <w:rPr>
      <w:b/>
      <w:bCs/>
    </w:rPr>
  </w:style>
  <w:style w:type="character" w:styleId="PageNumber">
    <w:name w:val="page number"/>
    <w:basedOn w:val="DefaultParagraphFont"/>
    <w:rsid w:val="00343399"/>
  </w:style>
  <w:style w:type="paragraph" w:customStyle="1" w:styleId="Char">
    <w:name w:val="Char"/>
    <w:basedOn w:val="Normal"/>
    <w:semiHidden/>
    <w:rsid w:val="00922010"/>
    <w:pPr>
      <w:spacing w:after="160" w:line="240" w:lineRule="exact"/>
    </w:pPr>
    <w:rPr>
      <w:rFonts w:ascii="Verdana" w:hAnsi="Verdana"/>
      <w:sz w:val="21"/>
    </w:rPr>
  </w:style>
  <w:style w:type="paragraph" w:customStyle="1" w:styleId="Le4">
    <w:name w:val="Le4"/>
    <w:basedOn w:val="Normal"/>
    <w:autoRedefine/>
    <w:rsid w:val="00343399"/>
    <w:pPr>
      <w:numPr>
        <w:numId w:val="7"/>
      </w:numPr>
    </w:pPr>
    <w:rPr>
      <w:rFonts w:ascii=".VnTime" w:hAnsi=".VnTime"/>
      <w:sz w:val="24"/>
    </w:rPr>
  </w:style>
  <w:style w:type="character" w:customStyle="1" w:styleId="Nl-1NumListChar">
    <w:name w:val="Nl-1 (NumList) Char"/>
    <w:basedOn w:val="Bd-1BodyText1Char"/>
    <w:link w:val="Nl-1NumList"/>
    <w:rsid w:val="00343399"/>
    <w:rPr>
      <w:rFonts w:ascii="Verdana" w:hAnsi="Verdana"/>
      <w:sz w:val="18"/>
      <w:lang w:val="en-GB" w:eastAsia="en-US" w:bidi="ar-SA"/>
    </w:rPr>
  </w:style>
  <w:style w:type="paragraph" w:customStyle="1" w:styleId="Bl2">
    <w:name w:val="Bl2"/>
    <w:basedOn w:val="Bd-1BodyText1"/>
    <w:rsid w:val="00343399"/>
    <w:pPr>
      <w:tabs>
        <w:tab w:val="num" w:pos="1675"/>
      </w:tabs>
      <w:spacing w:before="100" w:after="100" w:line="240" w:lineRule="exact"/>
      <w:ind w:left="1675" w:hanging="360"/>
    </w:pPr>
    <w:rPr>
      <w:sz w:val="20"/>
    </w:rPr>
  </w:style>
  <w:style w:type="paragraph" w:customStyle="1" w:styleId="Bl2Bullet1">
    <w:name w:val="Bl2 (Bullet 1)"/>
    <w:basedOn w:val="Bd-1BodyText1"/>
    <w:rsid w:val="00343399"/>
    <w:pPr>
      <w:spacing w:before="100" w:after="100" w:line="240" w:lineRule="exact"/>
      <w:ind w:left="0"/>
    </w:pPr>
    <w:rPr>
      <w:sz w:val="20"/>
    </w:rPr>
  </w:style>
  <w:style w:type="paragraph" w:customStyle="1" w:styleId="MainBodyText">
    <w:name w:val="Main Body Text"/>
    <w:basedOn w:val="Normal"/>
    <w:link w:val="MainBodyTextChar"/>
    <w:rsid w:val="00343399"/>
    <w:pPr>
      <w:ind w:left="360"/>
    </w:pPr>
    <w:rPr>
      <w:sz w:val="22"/>
    </w:rPr>
  </w:style>
  <w:style w:type="paragraph" w:customStyle="1" w:styleId="InstructionalText">
    <w:name w:val="Instructional Text"/>
    <w:basedOn w:val="BodyText"/>
    <w:link w:val="InstructionalTextChar"/>
    <w:rsid w:val="00343399"/>
    <w:pPr>
      <w:spacing w:after="0" w:line="240" w:lineRule="auto"/>
      <w:ind w:left="360"/>
    </w:pPr>
    <w:rPr>
      <w:i/>
      <w:color w:val="FF0000"/>
      <w:sz w:val="18"/>
      <w:szCs w:val="18"/>
    </w:rPr>
  </w:style>
  <w:style w:type="character" w:customStyle="1" w:styleId="InstructionalTextChar">
    <w:name w:val="Instructional Text Char"/>
    <w:basedOn w:val="DefaultParagraphFont"/>
    <w:link w:val="InstructionalText"/>
    <w:rsid w:val="00343399"/>
    <w:rPr>
      <w:rFonts w:ascii="Arial" w:hAnsi="Arial"/>
      <w:i/>
      <w:color w:val="FF0000"/>
      <w:sz w:val="18"/>
      <w:szCs w:val="18"/>
    </w:rPr>
  </w:style>
  <w:style w:type="character" w:customStyle="1" w:styleId="MainBodyTextChar">
    <w:name w:val="Main Body Text Char"/>
    <w:basedOn w:val="DefaultParagraphFont"/>
    <w:link w:val="MainBodyText"/>
    <w:rsid w:val="00343399"/>
    <w:rPr>
      <w:rFonts w:ascii="Arial" w:hAnsi="Arial"/>
      <w:sz w:val="22"/>
    </w:rPr>
  </w:style>
  <w:style w:type="paragraph" w:customStyle="1" w:styleId="Char1">
    <w:name w:val="Char1"/>
    <w:basedOn w:val="Normal"/>
    <w:semiHidden/>
    <w:rsid w:val="001C2D48"/>
    <w:pPr>
      <w:spacing w:after="160" w:line="240" w:lineRule="exact"/>
    </w:pPr>
    <w:rPr>
      <w:rFonts w:ascii="Verdana" w:hAnsi="Verdana"/>
      <w:sz w:val="21"/>
    </w:rPr>
  </w:style>
  <w:style w:type="paragraph" w:customStyle="1" w:styleId="iTS-BodyText">
    <w:name w:val="!iTS - Body Text"/>
    <w:basedOn w:val="Normal"/>
    <w:link w:val="iTS-BodyTextChar"/>
    <w:rsid w:val="00343399"/>
    <w:pPr>
      <w:spacing w:after="120" w:line="260" w:lineRule="exact"/>
    </w:pPr>
    <w:rPr>
      <w:rFonts w:cs="Arial"/>
      <w:bCs/>
      <w:iCs/>
      <w:sz w:val="18"/>
      <w:szCs w:val="18"/>
    </w:rPr>
  </w:style>
  <w:style w:type="character" w:customStyle="1" w:styleId="iTS-BodyTextChar">
    <w:name w:val="!iTS - Body Text Char"/>
    <w:basedOn w:val="DefaultParagraphFont"/>
    <w:link w:val="iTS-BodyText"/>
    <w:rsid w:val="00343399"/>
    <w:rPr>
      <w:rFonts w:ascii="Arial" w:hAnsi="Arial" w:cs="Arial"/>
      <w:bCs/>
      <w:iCs/>
      <w:sz w:val="18"/>
      <w:szCs w:val="18"/>
    </w:rPr>
  </w:style>
  <w:style w:type="paragraph" w:customStyle="1" w:styleId="iTS-BulletedList1">
    <w:name w:val="!iTS - Bulleted List 1"/>
    <w:basedOn w:val="Normal"/>
    <w:link w:val="iTS-BulletedList1Char"/>
    <w:rsid w:val="00343399"/>
    <w:pPr>
      <w:numPr>
        <w:numId w:val="8"/>
      </w:numPr>
      <w:spacing w:before="60" w:after="60" w:line="260" w:lineRule="exact"/>
    </w:pPr>
    <w:rPr>
      <w:rFonts w:cs="Arial"/>
      <w:sz w:val="18"/>
      <w:szCs w:val="18"/>
    </w:rPr>
  </w:style>
  <w:style w:type="paragraph" w:customStyle="1" w:styleId="iTS-ArtCaption">
    <w:name w:val="!iTS - Art Caption"/>
    <w:basedOn w:val="Normal"/>
    <w:next w:val="iTS-BodyText"/>
    <w:rsid w:val="00343399"/>
    <w:pPr>
      <w:tabs>
        <w:tab w:val="left" w:pos="960"/>
      </w:tabs>
      <w:spacing w:after="180" w:line="280" w:lineRule="exact"/>
      <w:jc w:val="center"/>
    </w:pPr>
    <w:rPr>
      <w:b/>
      <w:color w:val="000000"/>
      <w:sz w:val="18"/>
      <w:szCs w:val="18"/>
    </w:rPr>
  </w:style>
  <w:style w:type="paragraph" w:customStyle="1" w:styleId="iTS-H2">
    <w:name w:val="!iTS - H2"/>
    <w:basedOn w:val="Heading2"/>
    <w:next w:val="iTS-BodyText"/>
    <w:rsid w:val="0034339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720"/>
      </w:tabs>
      <w:spacing w:before="180" w:after="60" w:line="280" w:lineRule="exact"/>
      <w:ind w:right="0"/>
    </w:pPr>
    <w:rPr>
      <w:rFonts w:ascii="Arial Bold" w:hAnsi="Arial Bold"/>
      <w:bCs/>
      <w:color w:val="000000"/>
      <w:kern w:val="28"/>
      <w:szCs w:val="24"/>
      <w14:shadow w14:blurRad="0" w14:dist="0" w14:dir="0" w14:sx="0" w14:sy="0" w14:kx="0" w14:ky="0" w14:algn="none">
        <w14:srgbClr w14:val="000000"/>
      </w14:shadow>
    </w:rPr>
  </w:style>
  <w:style w:type="paragraph" w:customStyle="1" w:styleId="iTS-Art">
    <w:name w:val="!iTS - Art"/>
    <w:basedOn w:val="Normal"/>
    <w:next w:val="iTS-ArtCaption"/>
    <w:rsid w:val="00343399"/>
    <w:pPr>
      <w:keepNext/>
      <w:keepLines/>
      <w:suppressLineNumbers/>
      <w:suppressAutoHyphens/>
      <w:spacing w:before="240" w:after="120"/>
      <w:jc w:val="center"/>
    </w:pPr>
    <w:rPr>
      <w:i/>
      <w:color w:val="000000"/>
      <w:kern w:val="20"/>
      <w:sz w:val="18"/>
      <w:szCs w:val="18"/>
    </w:rPr>
  </w:style>
  <w:style w:type="paragraph" w:customStyle="1" w:styleId="iTS-H3">
    <w:name w:val="!iTS - H3"/>
    <w:basedOn w:val="Heading3"/>
    <w:next w:val="iTS-BodyText"/>
    <w:rsid w:val="00343399"/>
    <w:pPr>
      <w:widowControl w:val="0"/>
      <w:spacing w:after="60" w:line="280" w:lineRule="exact"/>
    </w:pPr>
    <w:rPr>
      <w:rFonts w:ascii="Arial Bold" w:hAnsi="Arial Bold"/>
      <w:bCs/>
      <w:color w:val="000000"/>
      <w:kern w:val="28"/>
      <w:sz w:val="20"/>
      <w14:shadow w14:blurRad="0" w14:dist="0" w14:dir="0" w14:sx="0" w14:sy="0" w14:kx="0" w14:ky="0" w14:algn="none">
        <w14:srgbClr w14:val="000000"/>
      </w14:shadow>
    </w:rPr>
  </w:style>
  <w:style w:type="character" w:customStyle="1" w:styleId="iTS-NoteBold">
    <w:name w:val="!iTS - Note Bold"/>
    <w:basedOn w:val="DefaultParagraphFont"/>
    <w:rsid w:val="00343399"/>
    <w:rPr>
      <w:rFonts w:ascii="Arial" w:hAnsi="Arial"/>
      <w:b/>
      <w:i/>
      <w:iCs/>
      <w:color w:val="000000"/>
      <w:sz w:val="18"/>
      <w:szCs w:val="18"/>
      <w:lang w:val="en-US" w:eastAsia="en-US" w:bidi="ar-SA"/>
    </w:rPr>
  </w:style>
  <w:style w:type="character" w:customStyle="1" w:styleId="iTS-BulletedList1Char">
    <w:name w:val="!iTS - Bulleted List 1 Char"/>
    <w:basedOn w:val="DefaultParagraphFont"/>
    <w:link w:val="iTS-BulletedList1"/>
    <w:rsid w:val="00343399"/>
    <w:rPr>
      <w:rFonts w:ascii="Arial" w:hAnsi="Arial" w:cs="Arial"/>
      <w:sz w:val="18"/>
      <w:szCs w:val="18"/>
    </w:rPr>
  </w:style>
  <w:style w:type="character" w:customStyle="1" w:styleId="iTS-BulletedListBold">
    <w:name w:val="!iTS - Bulleted List Bold"/>
    <w:basedOn w:val="iTS-BulletedList1Char"/>
    <w:rsid w:val="00343399"/>
    <w:rPr>
      <w:rFonts w:ascii="Arial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rsid w:val="00343399"/>
    <w:pPr>
      <w:spacing w:before="100" w:beforeAutospacing="1" w:after="100" w:afterAutospacing="1"/>
    </w:pPr>
    <w:rPr>
      <w:rFonts w:cs="Arial"/>
      <w:sz w:val="24"/>
      <w:szCs w:val="24"/>
    </w:rPr>
  </w:style>
  <w:style w:type="character" w:styleId="HTMLTypewriter">
    <w:name w:val="HTML Typewriter"/>
    <w:basedOn w:val="DefaultParagraphFont"/>
    <w:rsid w:val="00343399"/>
    <w:rPr>
      <w:rFonts w:ascii="Courier New" w:eastAsia="Times New Roman" w:hAnsi="Courier New" w:cs="Courier New"/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343399"/>
  </w:style>
  <w:style w:type="paragraph" w:customStyle="1" w:styleId="FISTitle1">
    <w:name w:val="FIS Title1"/>
    <w:basedOn w:val="Bd-1BodyText1"/>
    <w:link w:val="FISTitle1Char"/>
    <w:qFormat/>
    <w:rsid w:val="00343399"/>
    <w:pPr>
      <w:jc w:val="right"/>
    </w:pPr>
    <w:rPr>
      <w:b/>
      <w:sz w:val="40"/>
      <w:szCs w:val="40"/>
    </w:rPr>
  </w:style>
  <w:style w:type="paragraph" w:customStyle="1" w:styleId="TableNormal2">
    <w:name w:val="Table Normal2"/>
    <w:basedOn w:val="Normal"/>
    <w:rsid w:val="00343399"/>
    <w:pPr>
      <w:spacing w:before="60" w:after="60"/>
    </w:pPr>
    <w:rPr>
      <w:rFonts w:ascii="Segoe Condensed" w:eastAsia="Segoe Condensed" w:hAnsi="Segoe Condensed" w:cs="Segoe Condensed"/>
      <w:lang w:val="en-AU" w:eastAsia="ja-JP"/>
    </w:rPr>
  </w:style>
  <w:style w:type="paragraph" w:customStyle="1" w:styleId="Char0">
    <w:name w:val="Char"/>
    <w:basedOn w:val="Normal"/>
    <w:semiHidden/>
    <w:rsid w:val="00343399"/>
    <w:pPr>
      <w:spacing w:after="160" w:line="240" w:lineRule="exact"/>
    </w:pPr>
    <w:rPr>
      <w:rFonts w:ascii="Verdana" w:hAnsi="Verdana"/>
      <w:sz w:val="21"/>
    </w:rPr>
  </w:style>
  <w:style w:type="paragraph" w:customStyle="1" w:styleId="FISTitle2">
    <w:name w:val="FIS Title2"/>
    <w:basedOn w:val="Bd-1BodyText1"/>
    <w:link w:val="FISTitle2Char"/>
    <w:qFormat/>
    <w:rsid w:val="00343399"/>
    <w:pPr>
      <w:jc w:val="right"/>
    </w:pPr>
    <w:rPr>
      <w:b/>
      <w:color w:val="000099"/>
      <w:sz w:val="32"/>
      <w:szCs w:val="32"/>
    </w:rPr>
  </w:style>
  <w:style w:type="character" w:customStyle="1" w:styleId="FISTitle1Char">
    <w:name w:val="FIS Title1 Char"/>
    <w:basedOn w:val="Bd-1BodyText1Char"/>
    <w:link w:val="FISTitle1"/>
    <w:rsid w:val="00343399"/>
    <w:rPr>
      <w:rFonts w:ascii="Verdana" w:hAnsi="Verdana"/>
      <w:b/>
      <w:sz w:val="40"/>
      <w:szCs w:val="40"/>
      <w:lang w:val="en-GB" w:eastAsia="en-US" w:bidi="ar-SA"/>
    </w:rPr>
  </w:style>
  <w:style w:type="paragraph" w:customStyle="1" w:styleId="Char10">
    <w:name w:val="Char1"/>
    <w:basedOn w:val="Normal"/>
    <w:semiHidden/>
    <w:rsid w:val="00343399"/>
    <w:pPr>
      <w:spacing w:after="160" w:line="240" w:lineRule="exact"/>
    </w:pPr>
    <w:rPr>
      <w:rFonts w:ascii="Verdana" w:hAnsi="Verdana"/>
      <w:sz w:val="21"/>
    </w:rPr>
  </w:style>
  <w:style w:type="paragraph" w:customStyle="1" w:styleId="FISBody">
    <w:name w:val="FIS Body"/>
    <w:basedOn w:val="Bd-1BodyText1"/>
    <w:link w:val="FISBodyChar"/>
    <w:qFormat/>
    <w:rsid w:val="00343399"/>
    <w:pPr>
      <w:spacing w:line="300" w:lineRule="auto"/>
    </w:pPr>
  </w:style>
  <w:style w:type="character" w:customStyle="1" w:styleId="FISTitle2Char">
    <w:name w:val="FIS Title2 Char"/>
    <w:basedOn w:val="Bd-1BodyText1Char"/>
    <w:link w:val="FISTitle2"/>
    <w:rsid w:val="00343399"/>
    <w:rPr>
      <w:rFonts w:ascii="Verdana" w:hAnsi="Verdana"/>
      <w:b/>
      <w:color w:val="000099"/>
      <w:sz w:val="32"/>
      <w:szCs w:val="32"/>
      <w:lang w:val="en-GB" w:eastAsia="en-US" w:bidi="ar-SA"/>
    </w:rPr>
  </w:style>
  <w:style w:type="paragraph" w:customStyle="1" w:styleId="FISBullet1">
    <w:name w:val="FIS Bullet1"/>
    <w:basedOn w:val="FISBody"/>
    <w:link w:val="FISBullet1Char"/>
    <w:rsid w:val="00343399"/>
    <w:pPr>
      <w:numPr>
        <w:numId w:val="11"/>
      </w:numPr>
      <w:spacing w:before="120" w:after="120"/>
    </w:pPr>
  </w:style>
  <w:style w:type="character" w:customStyle="1" w:styleId="FISBodyChar">
    <w:name w:val="FIS Body Char"/>
    <w:basedOn w:val="Bd-1BodyText1Char"/>
    <w:link w:val="FISBody"/>
    <w:rsid w:val="00343399"/>
    <w:rPr>
      <w:rFonts w:ascii="Verdana" w:hAnsi="Verdana"/>
      <w:sz w:val="18"/>
      <w:lang w:val="en-GB" w:eastAsia="en-US" w:bidi="ar-SA"/>
    </w:rPr>
  </w:style>
  <w:style w:type="paragraph" w:customStyle="1" w:styleId="FISNumber1">
    <w:name w:val="FIS Number1"/>
    <w:basedOn w:val="Bd-1BodyText1"/>
    <w:link w:val="FISNumber1Char"/>
    <w:qFormat/>
    <w:rsid w:val="00343399"/>
    <w:pPr>
      <w:numPr>
        <w:numId w:val="12"/>
      </w:numPr>
      <w:spacing w:before="120" w:after="120" w:line="300" w:lineRule="auto"/>
    </w:pPr>
  </w:style>
  <w:style w:type="character" w:customStyle="1" w:styleId="FISBullet1Char">
    <w:name w:val="FIS Bullet1 Char"/>
    <w:basedOn w:val="FISBodyChar"/>
    <w:link w:val="FISBullet1"/>
    <w:rsid w:val="00343399"/>
    <w:rPr>
      <w:rFonts w:ascii="Verdana" w:hAnsi="Verdana"/>
      <w:sz w:val="18"/>
      <w:lang w:val="en-GB" w:eastAsia="en-US" w:bidi="ar-SA"/>
    </w:rPr>
  </w:style>
  <w:style w:type="table" w:styleId="Table3Deffects1">
    <w:name w:val="Table 3D effects 1"/>
    <w:basedOn w:val="TableNormal"/>
    <w:rsid w:val="003433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ISNumber1Char">
    <w:name w:val="FIS Number1 Char"/>
    <w:basedOn w:val="Bd-1BodyText1Char"/>
    <w:link w:val="FISNumber1"/>
    <w:rsid w:val="00343399"/>
    <w:rPr>
      <w:rFonts w:ascii="Verdana" w:hAnsi="Verdana"/>
      <w:sz w:val="18"/>
      <w:lang w:val="en-GB" w:eastAsia="en-US" w:bidi="ar-SA"/>
    </w:rPr>
  </w:style>
  <w:style w:type="paragraph" w:styleId="Title">
    <w:name w:val="Title"/>
    <w:basedOn w:val="Normal"/>
    <w:next w:val="Normal"/>
    <w:link w:val="TitleChar"/>
    <w:qFormat/>
    <w:rsid w:val="0096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66807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headercontainer1">
    <w:name w:val="headercontainer1"/>
    <w:basedOn w:val="DefaultParagraphFont"/>
    <w:rsid w:val="00133EE7"/>
    <w:rPr>
      <w:rFonts w:ascii="Tahoma" w:hAnsi="Tahoma" w:cs="Tahoma" w:hint="default"/>
      <w:b/>
      <w:bCs/>
      <w:color w:val="003366"/>
      <w:sz w:val="20"/>
      <w:szCs w:val="20"/>
    </w:rPr>
  </w:style>
  <w:style w:type="paragraph" w:styleId="ListParagraph">
    <w:name w:val="List Paragraph"/>
    <w:basedOn w:val="Normal"/>
    <w:uiPriority w:val="34"/>
    <w:qFormat/>
    <w:rsid w:val="00133E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B06E0C"/>
    <w:rPr>
      <w:rFonts w:cs="Times New Roman"/>
      <w:b/>
      <w:bCs/>
    </w:rPr>
  </w:style>
  <w:style w:type="character" w:customStyle="1" w:styleId="content">
    <w:name w:val="content"/>
    <w:basedOn w:val="DefaultParagraphFont"/>
    <w:rsid w:val="00B06E0C"/>
    <w:rPr>
      <w:rFonts w:cs="Times New Roman"/>
    </w:rPr>
  </w:style>
  <w:style w:type="paragraph" w:customStyle="1" w:styleId="pchartbodycmt">
    <w:name w:val="pchart_bodycmt"/>
    <w:basedOn w:val="Normal"/>
    <w:rsid w:val="00B06E0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Indent1">
    <w:name w:val="Indent1"/>
    <w:basedOn w:val="Normal"/>
    <w:autoRedefine/>
    <w:rsid w:val="006C0301"/>
    <w:pPr>
      <w:numPr>
        <w:numId w:val="13"/>
      </w:numPr>
      <w:spacing w:before="120" w:after="120"/>
      <w:jc w:val="both"/>
    </w:pPr>
    <w:rPr>
      <w:rFonts w:ascii="Times New Roman" w:hAnsi="Times New Roman"/>
      <w:sz w:val="26"/>
      <w:szCs w:val="26"/>
      <w:lang w:val="vi-VN"/>
    </w:rPr>
  </w:style>
  <w:style w:type="character" w:customStyle="1" w:styleId="themebody1">
    <w:name w:val="themebody1"/>
    <w:basedOn w:val="DefaultParagraphFont"/>
    <w:rsid w:val="0055292E"/>
    <w:rPr>
      <w:color w:val="FFFFFF"/>
    </w:rPr>
  </w:style>
  <w:style w:type="paragraph" w:customStyle="1" w:styleId="Default">
    <w:name w:val="Default"/>
    <w:rsid w:val="00E1190D"/>
    <w:pPr>
      <w:autoSpaceDE w:val="0"/>
      <w:autoSpaceDN w:val="0"/>
      <w:adjustRightInd w:val="0"/>
    </w:pPr>
    <w:rPr>
      <w:rFonts w:ascii="Nokia Standard" w:hAnsi="Nokia Standard" w:cs="Nokia Standard"/>
      <w:color w:val="000000"/>
      <w:sz w:val="24"/>
      <w:szCs w:val="24"/>
    </w:rPr>
  </w:style>
  <w:style w:type="character" w:customStyle="1" w:styleId="hps">
    <w:name w:val="hps"/>
    <w:basedOn w:val="DefaultParagraphFont"/>
    <w:rsid w:val="008C1578"/>
  </w:style>
  <w:style w:type="character" w:customStyle="1" w:styleId="atn">
    <w:name w:val="atn"/>
    <w:basedOn w:val="DefaultParagraphFont"/>
    <w:rsid w:val="008C1578"/>
  </w:style>
  <w:style w:type="character" w:customStyle="1" w:styleId="shorttext">
    <w:name w:val="short_text"/>
    <w:basedOn w:val="DefaultParagraphFont"/>
    <w:rsid w:val="008C1578"/>
  </w:style>
  <w:style w:type="character" w:customStyle="1" w:styleId="FooterChar">
    <w:name w:val="Footer Char"/>
    <w:basedOn w:val="DefaultParagraphFont"/>
    <w:link w:val="Footer"/>
    <w:uiPriority w:val="99"/>
    <w:rsid w:val="0092325B"/>
    <w:rPr>
      <w:rFonts w:ascii="Arial" w:hAnsi="Arial"/>
      <w:b/>
      <w:sz w:val="16"/>
    </w:rPr>
  </w:style>
  <w:style w:type="paragraph" w:styleId="NoSpacing">
    <w:name w:val="No Spacing"/>
    <w:uiPriority w:val="1"/>
    <w:qFormat/>
    <w:rsid w:val="00F05FD5"/>
    <w:rPr>
      <w:rFonts w:ascii="Calibri" w:hAnsi="Calibri"/>
      <w:sz w:val="22"/>
      <w:szCs w:val="22"/>
      <w:lang w:eastAsia="zh-CN"/>
    </w:rPr>
  </w:style>
  <w:style w:type="paragraph" w:customStyle="1" w:styleId="ATGBody">
    <w:name w:val="ATG Body"/>
    <w:basedOn w:val="Bd-1BodyText1"/>
    <w:link w:val="ATGBodyChar"/>
    <w:qFormat/>
    <w:rsid w:val="00085BA3"/>
    <w:pPr>
      <w:spacing w:before="120" w:line="300" w:lineRule="auto"/>
    </w:pPr>
  </w:style>
  <w:style w:type="character" w:customStyle="1" w:styleId="ATGBodyChar">
    <w:name w:val="ATG Body Char"/>
    <w:basedOn w:val="Bd-1BodyText1Char"/>
    <w:link w:val="ATGBody"/>
    <w:rsid w:val="00085BA3"/>
    <w:rPr>
      <w:rFonts w:ascii="Verdana" w:hAnsi="Verdana"/>
      <w:sz w:val="18"/>
      <w:lang w:val="en-GB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8A133B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720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28"/>
      <w:szCs w:val="28"/>
      <w:lang w:val="en-US" w:eastAsia="ja-JP"/>
      <w14:shadow w14:blurRad="0" w14:dist="0" w14:dir="0" w14:sx="0" w14:sy="0" w14:kx="0" w14:ky="0" w14:algn="none">
        <w14:srgbClr w14:val="000000"/>
      </w14:shadow>
    </w:rPr>
  </w:style>
  <w:style w:type="character" w:styleId="PlaceholderText">
    <w:name w:val="Placeholder Text"/>
    <w:basedOn w:val="DefaultParagraphFont"/>
    <w:uiPriority w:val="99"/>
    <w:semiHidden/>
    <w:rsid w:val="00BF56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802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4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6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2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S_policy\tech\submit\FIS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FD4E-54C3-4CB4-9EF2-145276BE7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FIS template.dot</Template>
  <TotalTime>234</TotalTime>
  <Pages>1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Active Directory Staging Environment</vt:lpstr>
    </vt:vector>
  </TitlesOfParts>
  <Company/>
  <LinksUpToDate>false</LinksUpToDate>
  <CharactersWithSpaces>5331</CharactersWithSpaces>
  <SharedDoc>false</SharedDoc>
  <HLinks>
    <vt:vector size="66" baseType="variant"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_Toc229327622</vt:lpwstr>
      </vt:variant>
      <vt:variant>
        <vt:i4>1245246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_Toc229327727</vt:lpwstr>
      </vt:variant>
      <vt:variant>
        <vt:i4>1245246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_Toc229327726</vt:lpwstr>
      </vt:variant>
      <vt:variant>
        <vt:i4>1245246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_Toc229327725</vt:lpwstr>
      </vt:variant>
      <vt:variant>
        <vt:i4>1245246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_Toc229327724</vt:lpwstr>
      </vt:variant>
      <vt:variant>
        <vt:i4>1245246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_Toc229327723</vt:lpwstr>
      </vt:variant>
      <vt:variant>
        <vt:i4>1245246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_Toc229327722</vt:lpwstr>
      </vt:variant>
      <vt:variant>
        <vt:i4>1245246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_Toc229327721</vt:lpwstr>
      </vt:variant>
      <vt:variant>
        <vt:i4>1245246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_Toc229327720</vt:lpwstr>
      </vt:variant>
      <vt:variant>
        <vt:i4>1048638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_Toc229327719</vt:lpwstr>
      </vt:variant>
      <vt:variant>
        <vt:i4>1048638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_Toc229327718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Directory Staging Environment</dc:title>
  <dc:creator>Anh Khoa</dc:creator>
  <cp:keywords>No Restrictions</cp:keywords>
  <cp:lastModifiedBy>Khoa Hoàng 020821</cp:lastModifiedBy>
  <cp:revision>19</cp:revision>
  <cp:lastPrinted>2016-07-07T09:28:00Z</cp:lastPrinted>
  <dcterms:created xsi:type="dcterms:W3CDTF">2016-07-11T04:04:00Z</dcterms:created>
  <dcterms:modified xsi:type="dcterms:W3CDTF">2022-08-16T02:58:00Z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c427bf88-a90b-4b34-9658-a98e32376a7f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</Properties>
</file>